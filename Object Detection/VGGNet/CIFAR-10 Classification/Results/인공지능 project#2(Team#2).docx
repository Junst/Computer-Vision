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F302" w14:textId="77777777" w:rsidR="009012B2" w:rsidRDefault="009012B2" w:rsidP="00094F85">
      <w:pPr>
        <w:pStyle w:val="a3"/>
        <w:jc w:val="center"/>
      </w:pPr>
      <w:bookmarkStart w:id="0" w:name="_Hlk73877445"/>
      <w:bookmarkEnd w:id="0"/>
      <w:r>
        <w:t>[</w:t>
      </w:r>
      <w:r>
        <w:rPr>
          <w:rFonts w:hint="eastAsia"/>
        </w:rPr>
        <w:t>P</w:t>
      </w:r>
      <w:r>
        <w:t>roject #</w:t>
      </w:r>
      <w:r w:rsidR="005C3152">
        <w:t>2</w:t>
      </w:r>
      <w:r>
        <w:t>]</w:t>
      </w:r>
    </w:p>
    <w:p w14:paraId="1C169056" w14:textId="77777777" w:rsidR="005C3152" w:rsidRDefault="005C3152" w:rsidP="00094F85">
      <w:pPr>
        <w:pStyle w:val="a3"/>
        <w:jc w:val="center"/>
      </w:pPr>
      <w:r>
        <w:rPr>
          <w:rFonts w:hint="eastAsia"/>
        </w:rPr>
        <w:t>D</w:t>
      </w:r>
      <w:r>
        <w:t xml:space="preserve">eep Learning for </w:t>
      </w:r>
    </w:p>
    <w:p w14:paraId="28ABE958" w14:textId="77777777" w:rsidR="00A87BE1" w:rsidRPr="00E27E70" w:rsidRDefault="005C3152" w:rsidP="00094F85">
      <w:pPr>
        <w:pStyle w:val="a3"/>
        <w:jc w:val="center"/>
      </w:pPr>
      <w:r>
        <w:t>Image Classification</w:t>
      </w:r>
    </w:p>
    <w:p w14:paraId="66238DFD" w14:textId="77777777" w:rsidR="009012B2" w:rsidRDefault="009012B2" w:rsidP="00094F85">
      <w:pPr>
        <w:spacing w:after="0"/>
        <w:jc w:val="center"/>
      </w:pPr>
    </w:p>
    <w:p w14:paraId="7D0B0583" w14:textId="77777777" w:rsidR="009012B2" w:rsidRDefault="009012B2" w:rsidP="00094F85">
      <w:pPr>
        <w:spacing w:after="0"/>
        <w:jc w:val="center"/>
      </w:pPr>
    </w:p>
    <w:p w14:paraId="2ADF744B" w14:textId="77777777" w:rsidR="009012B2" w:rsidRDefault="009012B2" w:rsidP="00094F85">
      <w:pPr>
        <w:spacing w:after="0"/>
        <w:jc w:val="center"/>
      </w:pPr>
    </w:p>
    <w:p w14:paraId="597D24E8" w14:textId="462C69BA" w:rsidR="00094F85" w:rsidRPr="009012B2" w:rsidRDefault="009012B2" w:rsidP="00094F85">
      <w:pPr>
        <w:spacing w:after="0"/>
        <w:jc w:val="center"/>
        <w:rPr>
          <w:sz w:val="40"/>
        </w:rPr>
      </w:pPr>
      <w:r w:rsidRPr="009012B2">
        <w:rPr>
          <w:sz w:val="40"/>
        </w:rPr>
        <w:t>[</w:t>
      </w:r>
      <w:r w:rsidR="00AF2337">
        <w:rPr>
          <w:rFonts w:hint="eastAsia"/>
          <w:sz w:val="40"/>
        </w:rPr>
        <w:t>T</w:t>
      </w:r>
      <w:r w:rsidR="00AF2337">
        <w:rPr>
          <w:sz w:val="40"/>
        </w:rPr>
        <w:t>eam</w:t>
      </w:r>
      <w:r w:rsidR="0060748C">
        <w:rPr>
          <w:sz w:val="40"/>
        </w:rPr>
        <w:t>#2</w:t>
      </w:r>
      <w:r w:rsidRPr="009012B2">
        <w:rPr>
          <w:rFonts w:hint="eastAsia"/>
          <w:sz w:val="40"/>
        </w:rPr>
        <w:t>]</w:t>
      </w:r>
    </w:p>
    <w:p w14:paraId="30FDB2F2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0FC6BF84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56ADD703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661E606F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36667411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137F7FAE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p w14:paraId="1D51DEF9" w14:textId="77777777" w:rsidR="009012B2" w:rsidRDefault="009012B2">
      <w:pPr>
        <w:rPr>
          <w:b/>
          <w:bCs/>
          <w:smallCaps/>
          <w:color w:val="000000" w:themeColor="text1"/>
          <w:sz w:val="36"/>
          <w:szCs w:val="36"/>
          <w:lang w:val="ko-KR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65"/>
        <w:gridCol w:w="1261"/>
        <w:gridCol w:w="2411"/>
        <w:gridCol w:w="992"/>
        <w:gridCol w:w="2947"/>
      </w:tblGrid>
      <w:tr w:rsidR="009012B2" w14:paraId="7E8A8458" w14:textId="77777777" w:rsidTr="009012B2">
        <w:tc>
          <w:tcPr>
            <w:tcW w:w="1965" w:type="dxa"/>
          </w:tcPr>
          <w:p w14:paraId="68E3C91A" w14:textId="77777777" w:rsidR="009012B2" w:rsidRDefault="009012B2">
            <w:pPr>
              <w:rPr>
                <w:lang w:val="ko-KR"/>
              </w:rPr>
            </w:pPr>
          </w:p>
        </w:tc>
        <w:tc>
          <w:tcPr>
            <w:tcW w:w="1261" w:type="dxa"/>
          </w:tcPr>
          <w:p w14:paraId="05A6D1B3" w14:textId="77777777" w:rsidR="009012B2" w:rsidRPr="009012B2" w:rsidRDefault="009012B2" w:rsidP="009012B2">
            <w:pPr>
              <w:jc w:val="center"/>
              <w:rPr>
                <w:b/>
                <w:lang w:val="ko-KR"/>
              </w:rPr>
            </w:pPr>
            <w:r w:rsidRPr="009012B2">
              <w:rPr>
                <w:rFonts w:hint="eastAsia"/>
                <w:b/>
                <w:lang w:val="ko-KR"/>
              </w:rPr>
              <w:t>이름</w:t>
            </w:r>
          </w:p>
        </w:tc>
        <w:tc>
          <w:tcPr>
            <w:tcW w:w="2411" w:type="dxa"/>
          </w:tcPr>
          <w:p w14:paraId="6BC77F0A" w14:textId="77777777" w:rsidR="009012B2" w:rsidRPr="009012B2" w:rsidRDefault="009012B2" w:rsidP="009012B2">
            <w:pPr>
              <w:jc w:val="center"/>
              <w:rPr>
                <w:b/>
                <w:lang w:val="ko-KR"/>
              </w:rPr>
            </w:pPr>
            <w:r w:rsidRPr="009012B2">
              <w:rPr>
                <w:rFonts w:hint="eastAsia"/>
                <w:b/>
                <w:lang w:val="ko-KR"/>
              </w:rPr>
              <w:t>학번</w:t>
            </w:r>
          </w:p>
        </w:tc>
        <w:tc>
          <w:tcPr>
            <w:tcW w:w="992" w:type="dxa"/>
          </w:tcPr>
          <w:p w14:paraId="5F61999E" w14:textId="77777777" w:rsidR="009012B2" w:rsidRPr="009012B2" w:rsidRDefault="009012B2" w:rsidP="009012B2">
            <w:pPr>
              <w:jc w:val="center"/>
              <w:rPr>
                <w:b/>
                <w:lang w:val="ko-KR"/>
              </w:rPr>
            </w:pPr>
            <w:r>
              <w:rPr>
                <w:rFonts w:hint="eastAsia"/>
                <w:b/>
                <w:lang w:val="ko-KR"/>
              </w:rPr>
              <w:t>학년</w:t>
            </w:r>
          </w:p>
        </w:tc>
        <w:tc>
          <w:tcPr>
            <w:tcW w:w="2947" w:type="dxa"/>
          </w:tcPr>
          <w:p w14:paraId="3E4F2D52" w14:textId="77777777" w:rsidR="009012B2" w:rsidRPr="009012B2" w:rsidRDefault="009012B2" w:rsidP="009012B2">
            <w:pPr>
              <w:jc w:val="center"/>
              <w:rPr>
                <w:b/>
                <w:lang w:val="ko-KR"/>
              </w:rPr>
            </w:pPr>
            <w:proofErr w:type="spellStart"/>
            <w:r w:rsidRPr="009012B2">
              <w:rPr>
                <w:rFonts w:hint="eastAsia"/>
                <w:b/>
                <w:lang w:val="ko-KR"/>
              </w:rPr>
              <w:t>E</w:t>
            </w:r>
            <w:r>
              <w:rPr>
                <w:b/>
                <w:lang w:val="ko-KR"/>
              </w:rPr>
              <w:t>-</w:t>
            </w:r>
            <w:r w:rsidRPr="009012B2">
              <w:rPr>
                <w:b/>
                <w:lang w:val="ko-KR"/>
              </w:rPr>
              <w:t>mail</w:t>
            </w:r>
            <w:proofErr w:type="spellEnd"/>
          </w:p>
        </w:tc>
      </w:tr>
      <w:tr w:rsidR="0060748C" w14:paraId="243B2B40" w14:textId="77777777" w:rsidTr="009012B2">
        <w:tc>
          <w:tcPr>
            <w:tcW w:w="1965" w:type="dxa"/>
          </w:tcPr>
          <w:p w14:paraId="230410D7" w14:textId="77777777" w:rsidR="0060748C" w:rsidRDefault="0060748C" w:rsidP="0060748C">
            <w:pPr>
              <w:jc w:val="center"/>
              <w:rPr>
                <w:lang w:val="ko-KR"/>
              </w:rPr>
            </w:pPr>
            <w:r>
              <w:rPr>
                <w:rFonts w:hint="eastAsia"/>
                <w:lang w:val="ko-KR"/>
              </w:rPr>
              <w:t>팀장</w:t>
            </w:r>
          </w:p>
        </w:tc>
        <w:tc>
          <w:tcPr>
            <w:tcW w:w="1261" w:type="dxa"/>
          </w:tcPr>
          <w:p w14:paraId="6E06DF18" w14:textId="15965533" w:rsidR="0060748C" w:rsidRDefault="0060748C" w:rsidP="0060748C">
            <w:pPr>
              <w:jc w:val="center"/>
              <w:rPr>
                <w:lang w:val="ko-KR"/>
              </w:rPr>
            </w:pPr>
            <w:r w:rsidRPr="00CB3EC5">
              <w:rPr>
                <w:rFonts w:hint="eastAsia"/>
              </w:rPr>
              <w:t>고준영</w:t>
            </w:r>
          </w:p>
        </w:tc>
        <w:tc>
          <w:tcPr>
            <w:tcW w:w="2411" w:type="dxa"/>
          </w:tcPr>
          <w:p w14:paraId="18A99781" w14:textId="5653D499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992" w:type="dxa"/>
          </w:tcPr>
          <w:p w14:paraId="3D25E609" w14:textId="3ECCEAAD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947" w:type="dxa"/>
          </w:tcPr>
          <w:p w14:paraId="71F6CD9E" w14:textId="1588FC8D" w:rsidR="0060748C" w:rsidRDefault="0060748C" w:rsidP="0060748C">
            <w:pPr>
              <w:jc w:val="center"/>
              <w:rPr>
                <w:lang w:val="ko-KR"/>
              </w:rPr>
            </w:pPr>
            <w:r w:rsidRPr="00CB3EC5">
              <w:t>solbon1212@naver.com</w:t>
            </w:r>
          </w:p>
        </w:tc>
      </w:tr>
      <w:tr w:rsidR="0060748C" w14:paraId="10AC23A9" w14:textId="77777777" w:rsidTr="009012B2">
        <w:tc>
          <w:tcPr>
            <w:tcW w:w="1965" w:type="dxa"/>
          </w:tcPr>
          <w:p w14:paraId="0CF6EBAD" w14:textId="00AC0AEB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1261" w:type="dxa"/>
          </w:tcPr>
          <w:p w14:paraId="77BC12E0" w14:textId="3E348A57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411" w:type="dxa"/>
          </w:tcPr>
          <w:p w14:paraId="052D2313" w14:textId="08ABB467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992" w:type="dxa"/>
          </w:tcPr>
          <w:p w14:paraId="2FA74195" w14:textId="4AC87E8D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947" w:type="dxa"/>
          </w:tcPr>
          <w:p w14:paraId="3E8BB504" w14:textId="33E7482C" w:rsidR="0060748C" w:rsidRDefault="0060748C" w:rsidP="0060748C">
            <w:pPr>
              <w:jc w:val="center"/>
              <w:rPr>
                <w:lang w:val="ko-KR"/>
              </w:rPr>
            </w:pPr>
          </w:p>
        </w:tc>
      </w:tr>
      <w:tr w:rsidR="0060748C" w14:paraId="6A1C5139" w14:textId="77777777" w:rsidTr="009012B2">
        <w:tc>
          <w:tcPr>
            <w:tcW w:w="1965" w:type="dxa"/>
          </w:tcPr>
          <w:p w14:paraId="36E0CFA1" w14:textId="035714FD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1261" w:type="dxa"/>
          </w:tcPr>
          <w:p w14:paraId="698A2708" w14:textId="5FCAD4EB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411" w:type="dxa"/>
          </w:tcPr>
          <w:p w14:paraId="74084C0C" w14:textId="03835119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992" w:type="dxa"/>
          </w:tcPr>
          <w:p w14:paraId="7D5A6902" w14:textId="190C2F67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947" w:type="dxa"/>
          </w:tcPr>
          <w:p w14:paraId="107B6D49" w14:textId="632B8EA5" w:rsidR="0060748C" w:rsidRDefault="0060748C" w:rsidP="0060748C">
            <w:pPr>
              <w:jc w:val="center"/>
              <w:rPr>
                <w:lang w:val="ko-KR"/>
              </w:rPr>
            </w:pPr>
          </w:p>
        </w:tc>
      </w:tr>
      <w:tr w:rsidR="0060748C" w14:paraId="2E81D6DA" w14:textId="77777777" w:rsidTr="00BF5BB2">
        <w:trPr>
          <w:trHeight w:val="193"/>
        </w:trPr>
        <w:tc>
          <w:tcPr>
            <w:tcW w:w="1965" w:type="dxa"/>
          </w:tcPr>
          <w:p w14:paraId="5B64F164" w14:textId="5B38FA4D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1261" w:type="dxa"/>
          </w:tcPr>
          <w:p w14:paraId="4A8D6291" w14:textId="67E51A90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411" w:type="dxa"/>
          </w:tcPr>
          <w:p w14:paraId="2D0B3B54" w14:textId="0177B19A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992" w:type="dxa"/>
          </w:tcPr>
          <w:p w14:paraId="22EFD983" w14:textId="044FB8F8" w:rsidR="0060748C" w:rsidRDefault="0060748C" w:rsidP="0060748C">
            <w:pPr>
              <w:jc w:val="center"/>
              <w:rPr>
                <w:lang w:val="ko-KR"/>
              </w:rPr>
            </w:pPr>
          </w:p>
        </w:tc>
        <w:tc>
          <w:tcPr>
            <w:tcW w:w="2947" w:type="dxa"/>
          </w:tcPr>
          <w:p w14:paraId="667841D1" w14:textId="23EADDE7" w:rsidR="0060748C" w:rsidRDefault="0060748C" w:rsidP="0060748C">
            <w:pPr>
              <w:jc w:val="center"/>
              <w:rPr>
                <w:lang w:val="ko-KR"/>
              </w:rPr>
            </w:pPr>
          </w:p>
        </w:tc>
      </w:tr>
    </w:tbl>
    <w:p w14:paraId="7CA5EB6D" w14:textId="1CD57020" w:rsidR="00AF2337" w:rsidRPr="00A10B64" w:rsidRDefault="00A10B64" w:rsidP="00A10B64">
      <w:pPr>
        <w:pStyle w:val="af2"/>
        <w:numPr>
          <w:ilvl w:val="0"/>
          <w:numId w:val="22"/>
        </w:numPr>
        <w:rPr>
          <w:rFonts w:ascii="Yu Mincho Demibold" w:eastAsia="Yu Mincho Demibold" w:hAnsi="Yu Mincho Demibold"/>
          <w:iCs/>
          <w:sz w:val="28"/>
          <w:szCs w:val="28"/>
          <w:lang w:val="ko-KR"/>
        </w:rPr>
      </w:pPr>
      <w:proofErr w:type="spellStart"/>
      <w:r w:rsidRPr="00A10B64">
        <w:rPr>
          <w:rFonts w:ascii="Yu Mincho Demibold" w:eastAsia="Yu Mincho Demibold" w:hAnsi="Yu Mincho Demibold" w:hint="eastAsia"/>
          <w:iCs/>
          <w:sz w:val="28"/>
          <w:szCs w:val="28"/>
          <w:lang w:val="ko-KR"/>
        </w:rPr>
        <w:lastRenderedPageBreak/>
        <w:t>I</w:t>
      </w:r>
      <w:r w:rsidRPr="00A10B64">
        <w:rPr>
          <w:rFonts w:ascii="Yu Mincho Demibold" w:eastAsia="Yu Mincho Demibold" w:hAnsi="Yu Mincho Demibold"/>
          <w:iCs/>
          <w:sz w:val="28"/>
          <w:szCs w:val="28"/>
          <w:lang w:val="ko-KR"/>
        </w:rPr>
        <w:t>ntroduction</w:t>
      </w:r>
      <w:proofErr w:type="spellEnd"/>
    </w:p>
    <w:p w14:paraId="51596D2B" w14:textId="77777777" w:rsidR="00251EBC" w:rsidRPr="00251EBC" w:rsidRDefault="00251EBC" w:rsidP="00251EBC">
      <w:pPr>
        <w:ind w:left="400"/>
        <w:rPr>
          <w:rFonts w:ascii="Yu Mincho Demibold" w:eastAsiaTheme="minorEastAsia" w:hAnsi="Yu Mincho Demibold"/>
          <w:iCs/>
          <w:lang w:val="ko-KR"/>
        </w:rPr>
      </w:pP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Deep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Learning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>(</w:t>
      </w:r>
      <w:r w:rsidRPr="00251EBC">
        <w:rPr>
          <w:rFonts w:ascii="Yu Mincho Demibold" w:eastAsiaTheme="minorEastAsia" w:hAnsi="Yu Mincho Demibold"/>
          <w:iCs/>
          <w:lang w:val="ko-KR"/>
        </w:rPr>
        <w:t>심층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학습</w:t>
      </w:r>
      <w:r w:rsidRPr="00251EBC">
        <w:rPr>
          <w:rFonts w:ascii="Yu Mincho Demibold" w:eastAsiaTheme="minorEastAsia" w:hAnsi="Yu Mincho Demibold"/>
          <w:iCs/>
          <w:lang w:val="ko-KR"/>
        </w:rPr>
        <w:t>)</w:t>
      </w:r>
      <w:r w:rsidRPr="00251EBC">
        <w:rPr>
          <w:rFonts w:ascii="Yu Mincho Demibold" w:eastAsiaTheme="minorEastAsia" w:hAnsi="Yu Mincho Demibold"/>
          <w:iCs/>
          <w:lang w:val="ko-KR"/>
        </w:rPr>
        <w:t>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Machine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Learning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>(</w:t>
      </w:r>
      <w:r w:rsidRPr="00251EBC">
        <w:rPr>
          <w:rFonts w:ascii="Yu Mincho Demibold" w:eastAsiaTheme="minorEastAsia" w:hAnsi="Yu Mincho Demibold"/>
          <w:iCs/>
          <w:lang w:val="ko-KR"/>
        </w:rPr>
        <w:t>기계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학습</w:t>
      </w:r>
      <w:r w:rsidRPr="00251EBC">
        <w:rPr>
          <w:rFonts w:ascii="Yu Mincho Demibold" w:eastAsiaTheme="minorEastAsia" w:hAnsi="Yu Mincho Demibold"/>
          <w:iCs/>
          <w:lang w:val="ko-KR"/>
        </w:rPr>
        <w:t>)</w:t>
      </w:r>
      <w:r w:rsidRPr="00251EBC">
        <w:rPr>
          <w:rFonts w:ascii="Yu Mincho Demibold" w:eastAsiaTheme="minorEastAsia" w:hAnsi="Yu Mincho Demibold"/>
          <w:iCs/>
          <w:lang w:val="ko-KR"/>
        </w:rPr>
        <w:t>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특정한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분야로서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사람에게는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자연스러운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즉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예시를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통해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학습하는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것을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컴퓨터가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수행할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있도록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가르치는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기법이다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r w:rsidRPr="00251EBC">
        <w:rPr>
          <w:rFonts w:ascii="Yu Mincho Demibold" w:eastAsiaTheme="minorEastAsia" w:hAnsi="Yu Mincho Demibold"/>
          <w:iCs/>
          <w:lang w:val="ko-KR"/>
        </w:rPr>
        <w:t>대부분의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딥러닝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방식은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인간의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뇌와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유사한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구조에서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상호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연결된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노드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또는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뉴런을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사용하여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학습하는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적응형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시스템인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신경망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아키텍쳐를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사용한다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r w:rsidRPr="00251EBC">
        <w:rPr>
          <w:rFonts w:ascii="Yu Mincho Demibold" w:eastAsiaTheme="minorEastAsia" w:hAnsi="Yu Mincho Demibold"/>
          <w:iCs/>
          <w:lang w:val="ko-KR"/>
        </w:rPr>
        <w:t>인공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신경망은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인간의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뇌가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동작하는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것과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유사하게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데이터를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통해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패턴을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인식하고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데이터를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분류하며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향후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사건을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예측하도록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훈련시킬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있다</w:t>
      </w:r>
      <w:r w:rsidRPr="00251EBC">
        <w:rPr>
          <w:rFonts w:ascii="Yu Mincho Demibold" w:eastAsiaTheme="minorEastAsia" w:hAnsi="Yu Mincho Demibold"/>
          <w:iCs/>
          <w:lang w:val="ko-KR"/>
        </w:rPr>
        <w:t>.</w:t>
      </w:r>
    </w:p>
    <w:p w14:paraId="6EBDD94B" w14:textId="77777777" w:rsidR="00251EBC" w:rsidRPr="00251EBC" w:rsidRDefault="00251EBC" w:rsidP="00251EBC">
      <w:pPr>
        <w:ind w:left="400"/>
        <w:rPr>
          <w:rFonts w:ascii="Yu Mincho Demibold" w:eastAsiaTheme="minorEastAsia" w:hAnsi="Yu Mincho Demibold"/>
          <w:iCs/>
          <w:lang w:val="ko-KR"/>
        </w:rPr>
      </w:pPr>
      <w:r w:rsidRPr="00251EBC">
        <w:rPr>
          <w:rFonts w:ascii="Yu Mincho Demibold" w:eastAsiaTheme="minorEastAsia" w:hAnsi="Yu Mincho Demibold"/>
          <w:iCs/>
          <w:lang w:val="ko-KR"/>
        </w:rPr>
        <w:t>CNN(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Convolutional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Neural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Networks)</w:t>
      </w:r>
      <w:r w:rsidRPr="00251EBC">
        <w:rPr>
          <w:rFonts w:ascii="Yu Mincho Demibold" w:eastAsiaTheme="minorEastAsia" w:hAnsi="Yu Mincho Demibold"/>
          <w:iCs/>
          <w:lang w:val="ko-KR"/>
        </w:rPr>
        <w:t>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이러한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인공신경망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중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가장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널리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사용되는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유형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중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하나로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입력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데이터에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대해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Convolution</w:t>
      </w:r>
      <w:r w:rsidRPr="00251EBC">
        <w:rPr>
          <w:rFonts w:ascii="Yu Mincho Demibold" w:eastAsiaTheme="minorEastAsia" w:hAnsi="Yu Mincho Demibold"/>
          <w:iCs/>
          <w:lang w:val="ko-KR"/>
        </w:rPr>
        <w:t>을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취함으로써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특징을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추출하며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영상</w:t>
      </w:r>
      <w:r w:rsidRPr="00251EBC">
        <w:rPr>
          <w:rFonts w:ascii="Yu Mincho Demibold" w:eastAsiaTheme="minorEastAsia" w:hAnsi="Yu Mincho Demibold"/>
          <w:iCs/>
          <w:lang w:val="ko-KR"/>
        </w:rPr>
        <w:t>(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image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>)</w:t>
      </w:r>
      <w:r w:rsidRPr="00251EBC">
        <w:rPr>
          <w:rFonts w:ascii="Yu Mincho Demibold" w:eastAsiaTheme="minorEastAsia" w:hAnsi="Yu Mincho Demibold"/>
          <w:iCs/>
          <w:lang w:val="ko-KR"/>
        </w:rPr>
        <w:t>에서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객체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얼굴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장면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인식을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위한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패턴을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찾을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때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특히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유용하게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사용된다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CNN</w:t>
      </w:r>
      <w:r w:rsidRPr="00251EBC">
        <w:rPr>
          <w:rFonts w:ascii="Yu Mincho Demibold" w:eastAsiaTheme="minorEastAsia" w:hAnsi="Yu Mincho Demibold"/>
          <w:iCs/>
          <w:lang w:val="ko-KR"/>
        </w:rPr>
        <w:t>은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다른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신경망과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마찬가지로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입력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출력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그리고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사이의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여러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개의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은닉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계층으로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구성되며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가장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일반적인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2</w:t>
      </w:r>
      <w:r w:rsidRPr="00251EBC">
        <w:rPr>
          <w:rFonts w:ascii="Yu Mincho Demibold" w:eastAsiaTheme="minorEastAsia" w:hAnsi="Yu Mincho Demibold"/>
          <w:iCs/>
          <w:lang w:val="ko-KR"/>
        </w:rPr>
        <w:t>가지의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계층으로는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Convolutional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Pooling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있다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Convolutional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입력된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영상을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일련의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Convolution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filter</w:t>
      </w:r>
      <w:r w:rsidRPr="00251EBC">
        <w:rPr>
          <w:rFonts w:ascii="Yu Mincho Demibold" w:eastAsiaTheme="minorEastAsia" w:hAnsi="Yu Mincho Demibold"/>
          <w:iCs/>
          <w:lang w:val="ko-KR"/>
        </w:rPr>
        <w:t>에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통과시켜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과정에서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특성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맵</w:t>
      </w:r>
      <w:r w:rsidRPr="00251EBC">
        <w:rPr>
          <w:rFonts w:ascii="Yu Mincho Demibold" w:eastAsiaTheme="minorEastAsia" w:hAnsi="Yu Mincho Demibold"/>
          <w:iCs/>
          <w:lang w:val="ko-KR"/>
        </w:rPr>
        <w:t>(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feature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map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>)</w:t>
      </w:r>
      <w:r w:rsidRPr="00251EBC">
        <w:rPr>
          <w:rFonts w:ascii="Yu Mincho Demibold" w:eastAsiaTheme="minorEastAsia" w:hAnsi="Yu Mincho Demibold"/>
          <w:iCs/>
          <w:lang w:val="ko-KR"/>
        </w:rPr>
        <w:t>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출력하여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다음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계층으로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전달한다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Pooling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계층은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데이터의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세로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및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가로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방향의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공간을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줄이는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연산을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수행하며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, </w:t>
      </w:r>
      <w:r w:rsidRPr="00251EBC">
        <w:rPr>
          <w:rFonts w:ascii="Yu Mincho Demibold" w:eastAsiaTheme="minorEastAsia" w:hAnsi="Yu Mincho Demibold"/>
          <w:iCs/>
          <w:lang w:val="ko-KR"/>
        </w:rPr>
        <w:t>이미지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인식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분야에서는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주로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최대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Pooling</w:t>
      </w:r>
      <w:r w:rsidRPr="00251EBC">
        <w:rPr>
          <w:rFonts w:ascii="Yu Mincho Demibold" w:eastAsiaTheme="minorEastAsia" w:hAnsi="Yu Mincho Demibold"/>
          <w:iCs/>
          <w:lang w:val="ko-KR"/>
        </w:rPr>
        <w:t>을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사용한다</w:t>
      </w:r>
      <w:r w:rsidRPr="00251EBC">
        <w:rPr>
          <w:rFonts w:ascii="Yu Mincho Demibold" w:eastAsiaTheme="minorEastAsia" w:hAnsi="Yu Mincho Demibold"/>
          <w:iCs/>
          <w:lang w:val="ko-KR"/>
        </w:rPr>
        <w:t>.</w:t>
      </w:r>
    </w:p>
    <w:p w14:paraId="744633E3" w14:textId="044607D0" w:rsidR="00610E5D" w:rsidRPr="00610E5D" w:rsidRDefault="00251EBC" w:rsidP="00251EBC">
      <w:pPr>
        <w:ind w:left="400"/>
        <w:rPr>
          <w:rFonts w:ascii="Yu Mincho Demibold" w:eastAsiaTheme="minorEastAsia" w:hAnsi="Yu Mincho Demibold"/>
          <w:iCs/>
          <w:lang w:val="ko-KR"/>
        </w:rPr>
      </w:pPr>
      <w:r w:rsidRPr="00251EBC">
        <w:rPr>
          <w:rFonts w:ascii="Yu Mincho Demibold" w:eastAsiaTheme="minorEastAsia" w:hAnsi="Yu Mincho Demibold" w:hint="eastAsia"/>
          <w:iCs/>
          <w:lang w:val="ko-KR"/>
        </w:rPr>
        <w:t>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프로젝트에서는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CIFAR-10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data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set</w:t>
      </w:r>
      <w:r w:rsidRPr="00251EBC">
        <w:rPr>
          <w:rFonts w:ascii="Yu Mincho Demibold" w:eastAsiaTheme="minorEastAsia" w:hAnsi="Yu Mincho Demibold"/>
          <w:iCs/>
          <w:lang w:val="ko-KR"/>
        </w:rPr>
        <w:t>을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이용해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image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classification</w:t>
      </w:r>
      <w:r w:rsidRPr="00251EBC">
        <w:rPr>
          <w:rFonts w:ascii="Yu Mincho Demibold" w:eastAsiaTheme="minorEastAsia" w:hAnsi="Yu Mincho Demibold"/>
          <w:iCs/>
          <w:lang w:val="ko-KR"/>
        </w:rPr>
        <w:t>을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위한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CNN </w:t>
      </w:r>
      <w:r w:rsidRPr="00251EBC">
        <w:rPr>
          <w:rFonts w:ascii="Yu Mincho Demibold" w:eastAsiaTheme="minorEastAsia" w:hAnsi="Yu Mincho Demibold"/>
          <w:iCs/>
          <w:lang w:val="ko-KR"/>
        </w:rPr>
        <w:t>모델을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개발하는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것을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목표로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한다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. </w:t>
      </w:r>
      <w:r w:rsidRPr="00251EBC">
        <w:rPr>
          <w:rFonts w:ascii="Yu Mincho Demibold" w:eastAsiaTheme="minorEastAsia" w:hAnsi="Yu Mincho Demibold"/>
          <w:iCs/>
          <w:lang w:val="ko-KR"/>
        </w:rPr>
        <w:t>또한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과정에서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Intermediate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feature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space</w:t>
      </w:r>
      <w:r w:rsidRPr="00251EBC">
        <w:rPr>
          <w:rFonts w:ascii="Yu Mincho Demibold" w:eastAsiaTheme="minorEastAsia" w:hAnsi="Yu Mincho Demibold"/>
          <w:iCs/>
          <w:lang w:val="ko-KR"/>
        </w:rPr>
        <w:t>와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class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activation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Pr="00251EBC">
        <w:rPr>
          <w:rFonts w:ascii="Yu Mincho Demibold" w:eastAsiaTheme="minorEastAsia" w:hAnsi="Yu Mincho Demibold"/>
          <w:iCs/>
          <w:lang w:val="ko-KR"/>
        </w:rPr>
        <w:t>map</w:t>
      </w:r>
      <w:r w:rsidRPr="00251EBC">
        <w:rPr>
          <w:rFonts w:ascii="Yu Mincho Demibold" w:eastAsiaTheme="minorEastAsia" w:hAnsi="Yu Mincho Demibold"/>
          <w:iCs/>
          <w:lang w:val="ko-KR"/>
        </w:rPr>
        <w:t>의</w:t>
      </w:r>
      <w:proofErr w:type="spellEnd"/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가시화를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시도하고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그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결과를</w:t>
      </w:r>
      <w:r w:rsidRPr="00251EBC">
        <w:rPr>
          <w:rFonts w:ascii="Yu Mincho Demibold" w:eastAsiaTheme="minorEastAsia" w:hAnsi="Yu Mincho Demibold"/>
          <w:iCs/>
          <w:lang w:val="ko-KR"/>
        </w:rPr>
        <w:t xml:space="preserve"> </w:t>
      </w:r>
      <w:r w:rsidRPr="00251EBC">
        <w:rPr>
          <w:rFonts w:ascii="Yu Mincho Demibold" w:eastAsiaTheme="minorEastAsia" w:hAnsi="Yu Mincho Demibold"/>
          <w:iCs/>
          <w:lang w:val="ko-KR"/>
        </w:rPr>
        <w:t>분석한다</w:t>
      </w:r>
      <w:r w:rsidRPr="00251EBC">
        <w:rPr>
          <w:rFonts w:ascii="Yu Mincho Demibold" w:eastAsiaTheme="minorEastAsia" w:hAnsi="Yu Mincho Demibold"/>
          <w:iCs/>
          <w:lang w:val="ko-KR"/>
        </w:rPr>
        <w:t>.</w:t>
      </w:r>
    </w:p>
    <w:p w14:paraId="01F2FA2C" w14:textId="0CEB6674" w:rsidR="00A10B64" w:rsidRDefault="00A10B64" w:rsidP="00A10B64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Network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Design</w:t>
      </w:r>
      <w:proofErr w:type="spellEnd"/>
    </w:p>
    <w:p w14:paraId="732F0EA4" w14:textId="00E54D98" w:rsidR="00A10B64" w:rsidRPr="00A10B64" w:rsidRDefault="00A10B64" w:rsidP="00A10B64">
      <w:pPr>
        <w:pStyle w:val="af2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sz w:val="2"/>
          <w:szCs w:val="2"/>
          <w:lang w:val="ko-KR"/>
        </w:rPr>
        <w:t>1</w:t>
      </w:r>
    </w:p>
    <w:p w14:paraId="37DB7183" w14:textId="72DE8AB9" w:rsidR="002A3D1B" w:rsidRDefault="00251EBC" w:rsidP="002A3D1B">
      <w:pPr>
        <w:ind w:left="400"/>
        <w:rPr>
          <w:rFonts w:asciiTheme="minorEastAsia" w:eastAsiaTheme="minorEastAsia" w:hAnsiTheme="minorEastAsia"/>
          <w:iCs/>
          <w:lang w:val="ko-KR"/>
        </w:rPr>
      </w:pPr>
      <w:r>
        <w:rPr>
          <w:rFonts w:asciiTheme="minorEastAsia" w:eastAsiaTheme="minorEastAsia" w:hAnsiTheme="minorEastAsia" w:hint="eastAsia"/>
          <w:iCs/>
          <w:lang w:val="ko-KR"/>
        </w:rPr>
        <w:t xml:space="preserve">본 </w:t>
      </w:r>
      <w:proofErr w:type="spellStart"/>
      <w:r>
        <w:rPr>
          <w:rFonts w:asciiTheme="minorEastAsia" w:eastAsiaTheme="minorEastAsia" w:hAnsiTheme="minorEastAsia"/>
          <w:iCs/>
          <w:lang w:val="ko-KR"/>
        </w:rPr>
        <w:t>chapter</w:t>
      </w:r>
      <w:r>
        <w:rPr>
          <w:rFonts w:asciiTheme="minorEastAsia" w:eastAsiaTheme="minorEastAsia" w:hAnsiTheme="minorEastAsia" w:hint="eastAsia"/>
          <w:iCs/>
          <w:lang w:val="ko-KR"/>
        </w:rPr>
        <w:t>에서</w:t>
      </w:r>
      <w:proofErr w:type="spellEnd"/>
      <w:r>
        <w:rPr>
          <w:rFonts w:asciiTheme="minorEastAsia" w:eastAsiaTheme="minorEastAsia" w:hAnsiTheme="minorEastAsia" w:hint="eastAsia"/>
          <w:iCs/>
          <w:lang w:val="ko-KR"/>
        </w:rPr>
        <w:t xml:space="preserve"> </w:t>
      </w:r>
      <w:r w:rsidR="002A3D1B">
        <w:rPr>
          <w:rFonts w:asciiTheme="minorEastAsia" w:eastAsiaTheme="minorEastAsia" w:hAnsiTheme="minorEastAsia" w:hint="eastAsia"/>
          <w:iCs/>
          <w:lang w:val="ko-KR"/>
        </w:rPr>
        <w:t>신경망 구성에 이용한 활성화 함수,</w:t>
      </w:r>
      <w:r w:rsidR="002A3D1B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="002A3D1B">
        <w:rPr>
          <w:rFonts w:asciiTheme="minorEastAsia" w:eastAsiaTheme="minorEastAsia" w:hAnsiTheme="minorEastAsia" w:hint="eastAsia"/>
          <w:iCs/>
          <w:lang w:val="ko-KR"/>
        </w:rPr>
        <w:t>o</w:t>
      </w:r>
      <w:r w:rsidR="002A3D1B">
        <w:rPr>
          <w:rFonts w:asciiTheme="minorEastAsia" w:eastAsiaTheme="minorEastAsia" w:hAnsiTheme="minorEastAsia"/>
          <w:iCs/>
          <w:lang w:val="ko-KR"/>
        </w:rPr>
        <w:t>ptimizer</w:t>
      </w:r>
      <w:proofErr w:type="spellEnd"/>
      <w:r w:rsidR="002A3D1B">
        <w:rPr>
          <w:rFonts w:asciiTheme="minorEastAsia" w:eastAsiaTheme="minorEastAsia" w:hAnsiTheme="minorEastAsia"/>
          <w:iCs/>
          <w:lang w:val="ko-KR"/>
        </w:rPr>
        <w:t xml:space="preserve">, </w:t>
      </w:r>
      <w:r w:rsidR="002A3D1B">
        <w:rPr>
          <w:rFonts w:asciiTheme="minorEastAsia" w:eastAsiaTheme="minorEastAsia" w:hAnsiTheme="minorEastAsia" w:hint="eastAsia"/>
          <w:iCs/>
          <w:lang w:val="ko-KR"/>
        </w:rPr>
        <w:t>기타 기법 등</w:t>
      </w:r>
      <w:r w:rsidR="009E1BB0">
        <w:rPr>
          <w:rFonts w:asciiTheme="minorEastAsia" w:eastAsiaTheme="minorEastAsia" w:hAnsiTheme="minorEastAsia" w:hint="eastAsia"/>
          <w:iCs/>
          <w:lang w:val="ko-KR"/>
        </w:rPr>
        <w:t>의 정의와 쓰임새는 다음과 같다.</w:t>
      </w:r>
    </w:p>
    <w:p w14:paraId="0E034D02" w14:textId="40EB709D" w:rsidR="002A3D1B" w:rsidRDefault="002A3D1B" w:rsidP="002A3D1B">
      <w:pPr>
        <w:pStyle w:val="af2"/>
        <w:numPr>
          <w:ilvl w:val="0"/>
          <w:numId w:val="28"/>
        </w:numPr>
        <w:rPr>
          <w:rFonts w:asciiTheme="minorEastAsia" w:eastAsiaTheme="minorEastAsia" w:hAnsiTheme="minorEastAsia"/>
          <w:iCs/>
          <w:lang w:val="ko-KR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  <w:iCs/>
          <w:lang w:val="ko-KR"/>
        </w:rPr>
        <w:t>R</w:t>
      </w:r>
      <w:r>
        <w:rPr>
          <w:rFonts w:asciiTheme="minorEastAsia" w:eastAsiaTheme="minorEastAsia" w:hAnsiTheme="minorEastAsia"/>
          <w:iCs/>
          <w:lang w:val="ko-KR"/>
        </w:rPr>
        <w:t>eLU</w:t>
      </w:r>
      <w:proofErr w:type="spellEnd"/>
      <w:r w:rsidR="00E81491">
        <w:rPr>
          <w:rFonts w:asciiTheme="minorEastAsia" w:eastAsiaTheme="minorEastAsia" w:hAnsiTheme="minorEastAsia"/>
          <w:iCs/>
          <w:lang w:val="ko-KR"/>
        </w:rPr>
        <w:t xml:space="preserve"> /</w:t>
      </w:r>
      <w:proofErr w:type="gramEnd"/>
      <w:r w:rsidR="00E81491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="00E81491">
        <w:rPr>
          <w:rFonts w:asciiTheme="minorEastAsia" w:eastAsiaTheme="minorEastAsia" w:hAnsiTheme="minorEastAsia"/>
          <w:iCs/>
          <w:lang w:val="ko-KR"/>
        </w:rPr>
        <w:t>softmax</w:t>
      </w:r>
      <w:proofErr w:type="spellEnd"/>
    </w:p>
    <w:p w14:paraId="234C01F7" w14:textId="636B76D8" w:rsidR="00E81491" w:rsidRPr="00E81491" w:rsidRDefault="00E81491" w:rsidP="00E81491">
      <w:pPr>
        <w:ind w:left="708"/>
        <w:rPr>
          <w:rFonts w:asciiTheme="minorEastAsia" w:eastAsiaTheme="minorEastAsia" w:hAnsiTheme="minorEastAsia"/>
          <w:iCs/>
          <w:lang w:val="ko-KR"/>
        </w:rPr>
      </w:pP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filters를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통해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feature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map이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추출되면,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CNN에서는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이 특징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맵에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활성화 함수를 적용하여 값을 </w:t>
      </w:r>
      <w:proofErr w:type="gramStart"/>
      <w:r w:rsidRPr="00E81491">
        <w:rPr>
          <w:rFonts w:asciiTheme="minorEastAsia" w:eastAsiaTheme="minorEastAsia" w:hAnsiTheme="minorEastAsia"/>
          <w:iCs/>
          <w:lang w:val="ko-KR"/>
        </w:rPr>
        <w:t>활성화 시켜준다</w:t>
      </w:r>
      <w:proofErr w:type="gramEnd"/>
      <w:r w:rsidRPr="00E81491">
        <w:rPr>
          <w:rFonts w:asciiTheme="minorEastAsia" w:eastAsiaTheme="minorEastAsia" w:hAnsiTheme="minorEastAsia"/>
          <w:iCs/>
          <w:lang w:val="ko-KR"/>
        </w:rPr>
        <w:t xml:space="preserve">. 대표적인 활성화 함수로는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시그모이드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>(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sigmoid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)와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렐루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>(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ReLU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) 함수가 있는데,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시그모이드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함수를 사용하면 레이어가 깊어지면서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lastRenderedPageBreak/>
        <w:t>BackPropagation이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제대로 동작하지 않는 기울기 소실 문제가 발생하기 때문에 이를 방지하기 위해 </w:t>
      </w:r>
      <w:proofErr w:type="spellStart"/>
      <w:r w:rsidRPr="00E81491">
        <w:rPr>
          <w:rFonts w:asciiTheme="minorEastAsia" w:eastAsiaTheme="minorEastAsia" w:hAnsiTheme="minorEastAsia"/>
          <w:iCs/>
          <w:lang w:val="ko-KR"/>
        </w:rPr>
        <w:t>ReLU</w:t>
      </w:r>
      <w:proofErr w:type="spellEnd"/>
      <w:r w:rsidRPr="00E81491">
        <w:rPr>
          <w:rFonts w:asciiTheme="minorEastAsia" w:eastAsiaTheme="minorEastAsia" w:hAnsiTheme="minorEastAsia"/>
          <w:iCs/>
          <w:lang w:val="ko-KR"/>
        </w:rPr>
        <w:t xml:space="preserve"> 함수를 주로 사용한다.</w:t>
      </w:r>
    </w:p>
    <w:p w14:paraId="0CA258A2" w14:textId="00036C5C" w:rsidR="002A3D1B" w:rsidRDefault="00091BAD" w:rsidP="002A3D1B">
      <w:pPr>
        <w:ind w:left="708"/>
        <w:rPr>
          <w:rFonts w:asciiTheme="minorEastAsia" w:eastAsiaTheme="minorEastAsia" w:hAnsiTheme="minorEastAsia"/>
          <w:iCs/>
          <w:lang w:val="ko-KR"/>
        </w:rPr>
      </w:pPr>
      <w:r>
        <w:rPr>
          <w:noProof/>
        </w:rPr>
        <w:drawing>
          <wp:inline distT="0" distB="0" distL="0" distR="0" wp14:anchorId="11A14882" wp14:editId="5126BAFD">
            <wp:extent cx="4972050" cy="26740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44" cy="26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b"/>
          <w:rFonts w:asciiTheme="minorEastAsia" w:eastAsiaTheme="minorEastAsia" w:hAnsiTheme="minorEastAsia"/>
          <w:iCs/>
          <w:lang w:val="ko-KR"/>
        </w:rPr>
        <w:footnoteReference w:id="1"/>
      </w:r>
    </w:p>
    <w:p w14:paraId="1D8D894D" w14:textId="68C6E971" w:rsidR="00A51293" w:rsidRDefault="00091BAD" w:rsidP="00472FEA">
      <w:pPr>
        <w:ind w:left="708"/>
        <w:rPr>
          <w:rFonts w:asciiTheme="minorEastAsia" w:eastAsiaTheme="minorEastAsia" w:hAnsiTheme="minorEastAsia"/>
          <w:iCs/>
          <w:lang w:val="ko-KR"/>
        </w:rPr>
      </w:pPr>
      <w:proofErr w:type="spellStart"/>
      <w:r w:rsidRPr="00091BAD">
        <w:rPr>
          <w:rFonts w:asciiTheme="minorEastAsia" w:eastAsiaTheme="minorEastAsia" w:hAnsiTheme="minorEastAsia"/>
          <w:iCs/>
          <w:lang w:val="ko-KR"/>
        </w:rPr>
        <w:t>ReLU는</w:t>
      </w:r>
      <w:proofErr w:type="spellEnd"/>
      <w:r w:rsidRPr="00091BAD">
        <w:rPr>
          <w:rFonts w:asciiTheme="minorEastAsia" w:eastAsiaTheme="minorEastAsia" w:hAnsiTheme="minorEastAsia"/>
          <w:iCs/>
          <w:lang w:val="ko-KR"/>
        </w:rPr>
        <w:t xml:space="preserve"> 다른 활성화 함수에 비해 모든 뉴런을 동시에 활성화하지 않는다는 특징이 있다. 위의 </w:t>
      </w:r>
      <w:proofErr w:type="spellStart"/>
      <w:r w:rsidRPr="00091BAD">
        <w:rPr>
          <w:rFonts w:asciiTheme="minorEastAsia" w:eastAsiaTheme="minorEastAsia" w:hAnsiTheme="minorEastAsia"/>
          <w:iCs/>
          <w:lang w:val="ko-KR"/>
        </w:rPr>
        <w:t>plot에</w:t>
      </w:r>
      <w:proofErr w:type="spellEnd"/>
      <w:r w:rsidRPr="00091BAD">
        <w:rPr>
          <w:rFonts w:asciiTheme="minorEastAsia" w:eastAsiaTheme="minorEastAsia" w:hAnsiTheme="minorEastAsia"/>
          <w:iCs/>
          <w:lang w:val="ko-KR"/>
        </w:rPr>
        <w:t xml:space="preserve"> 따르면 입력이 음수이면 값이 0으로 변환되어 뉴런이 활성화되지 않는다. 즉, 한 번에 몇 개의 뉴런만이 </w:t>
      </w:r>
      <w:proofErr w:type="gramStart"/>
      <w:r w:rsidRPr="00091BAD">
        <w:rPr>
          <w:rFonts w:asciiTheme="minorEastAsia" w:eastAsiaTheme="minorEastAsia" w:hAnsiTheme="minorEastAsia"/>
          <w:iCs/>
          <w:lang w:val="ko-KR"/>
        </w:rPr>
        <w:t>활성화 되기</w:t>
      </w:r>
      <w:proofErr w:type="gramEnd"/>
      <w:r w:rsidRPr="00091BAD">
        <w:rPr>
          <w:rFonts w:asciiTheme="minorEastAsia" w:eastAsiaTheme="minorEastAsia" w:hAnsiTheme="minorEastAsia"/>
          <w:iCs/>
          <w:lang w:val="ko-KR"/>
        </w:rPr>
        <w:t xml:space="preserve"> 때문에 네트워크가 효율적으로 구성된다는 장점이 있다. 이러한 이유들로 우리 코드에서도 신경망을 구성할 때 </w:t>
      </w:r>
      <w:proofErr w:type="spellStart"/>
      <w:r w:rsidRPr="00091BAD">
        <w:rPr>
          <w:rFonts w:asciiTheme="minorEastAsia" w:eastAsiaTheme="minorEastAsia" w:hAnsiTheme="minorEastAsia"/>
          <w:iCs/>
          <w:lang w:val="ko-KR"/>
        </w:rPr>
        <w:t>ReLU</w:t>
      </w:r>
      <w:proofErr w:type="spellEnd"/>
      <w:r w:rsidRPr="00091BAD">
        <w:rPr>
          <w:rFonts w:asciiTheme="minorEastAsia" w:eastAsiaTheme="minorEastAsia" w:hAnsiTheme="minorEastAsia"/>
          <w:iCs/>
          <w:lang w:val="ko-KR"/>
        </w:rPr>
        <w:t xml:space="preserve"> 활성화 함수를 사용하기로 </w:t>
      </w:r>
      <w:r w:rsidR="00A51293">
        <w:rPr>
          <w:rFonts w:asciiTheme="minorEastAsia" w:eastAsiaTheme="minorEastAsia" w:hAnsiTheme="minorEastAsia" w:hint="eastAsia"/>
          <w:iCs/>
          <w:lang w:val="ko-KR"/>
        </w:rPr>
        <w:t>결정</w:t>
      </w:r>
      <w:r w:rsidRPr="00091BAD">
        <w:rPr>
          <w:rFonts w:asciiTheme="minorEastAsia" w:eastAsiaTheme="minorEastAsia" w:hAnsiTheme="minorEastAsia"/>
          <w:iCs/>
          <w:lang w:val="ko-KR"/>
        </w:rPr>
        <w:t>했다.</w:t>
      </w:r>
    </w:p>
    <w:p w14:paraId="79E7052B" w14:textId="77777777" w:rsidR="00A51293" w:rsidRDefault="00A51293" w:rsidP="00A51293">
      <w:pPr>
        <w:ind w:left="708"/>
        <w:rPr>
          <w:rFonts w:asciiTheme="minorEastAsia" w:eastAsiaTheme="minorEastAsia" w:hAnsiTheme="minorEastAsia"/>
          <w:iCs/>
          <w:lang w:val="ko-KR"/>
        </w:rPr>
      </w:pPr>
      <w:r>
        <w:rPr>
          <w:rFonts w:asciiTheme="minorEastAsia" w:eastAsiaTheme="minorEastAsia" w:hAnsiTheme="minorEastAsia" w:hint="eastAsia"/>
          <w:iCs/>
          <w:noProof/>
          <w:lang w:val="ko-KR"/>
        </w:rPr>
        <w:drawing>
          <wp:inline distT="0" distB="0" distL="0" distR="0" wp14:anchorId="22121D55" wp14:editId="0CC36CDA">
            <wp:extent cx="1733550" cy="495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b"/>
          <w:rFonts w:asciiTheme="minorEastAsia" w:eastAsiaTheme="minorEastAsia" w:hAnsiTheme="minorEastAsia"/>
          <w:iCs/>
          <w:lang w:val="ko-KR"/>
        </w:rPr>
        <w:footnoteReference w:id="2"/>
      </w:r>
    </w:p>
    <w:p w14:paraId="1B3BB415" w14:textId="4019B9F4" w:rsidR="002A3D1B" w:rsidRDefault="00A51293" w:rsidP="00A51293">
      <w:pPr>
        <w:ind w:left="708"/>
        <w:rPr>
          <w:rFonts w:asciiTheme="minorEastAsia" w:eastAsiaTheme="minorEastAsia" w:hAnsiTheme="minorEastAsia"/>
          <w:iCs/>
          <w:lang w:val="ko-KR"/>
        </w:rPr>
      </w:pP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softmax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함수는 로지스틱 함수를 다차원으로 일반화한 것으로, </w:t>
      </w: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K개의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실수로 구성된 벡터 </w:t>
      </w: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z를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입력으로 받아 입력 숫자의 지수에 비례하는 </w:t>
      </w: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K개의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확률로 구성된 확률분포를 </w:t>
      </w: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정규화하는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기능을 한다. 주로 출력층에서 사용하기 때문에 우리 코드에서도 출력층의 활성화 함수는 </w:t>
      </w:r>
      <w:proofErr w:type="spellStart"/>
      <w:r w:rsidRPr="00A51293">
        <w:rPr>
          <w:rFonts w:asciiTheme="minorEastAsia" w:eastAsiaTheme="minorEastAsia" w:hAnsiTheme="minorEastAsia"/>
          <w:iCs/>
          <w:lang w:val="ko-KR"/>
        </w:rPr>
        <w:t>softmax를</w:t>
      </w:r>
      <w:proofErr w:type="spellEnd"/>
      <w:r w:rsidRPr="00A51293">
        <w:rPr>
          <w:rFonts w:asciiTheme="minorEastAsia" w:eastAsiaTheme="minorEastAsia" w:hAnsiTheme="minorEastAsia"/>
          <w:iCs/>
          <w:lang w:val="ko-KR"/>
        </w:rPr>
        <w:t xml:space="preserve"> 사용하도록 구성했다.</w:t>
      </w:r>
    </w:p>
    <w:p w14:paraId="35FFA972" w14:textId="2C145228" w:rsidR="00847C52" w:rsidRDefault="00847C52" w:rsidP="00A51293">
      <w:pPr>
        <w:ind w:left="708"/>
        <w:rPr>
          <w:rFonts w:asciiTheme="minorEastAsia" w:eastAsiaTheme="minorEastAsia" w:hAnsiTheme="minorEastAsia"/>
          <w:iCs/>
          <w:lang w:val="ko-KR"/>
        </w:rPr>
      </w:pPr>
    </w:p>
    <w:p w14:paraId="22A096E9" w14:textId="58F53AB7" w:rsidR="00847C52" w:rsidRDefault="00847C52" w:rsidP="00847C52">
      <w:pPr>
        <w:pStyle w:val="af2"/>
        <w:numPr>
          <w:ilvl w:val="0"/>
          <w:numId w:val="28"/>
        </w:numPr>
        <w:rPr>
          <w:rFonts w:asciiTheme="minorEastAsia" w:eastAsiaTheme="minorEastAsia" w:hAnsiTheme="minorEastAsia"/>
          <w:iCs/>
          <w:lang w:val="ko-KR"/>
        </w:rPr>
      </w:pPr>
      <w:proofErr w:type="spellStart"/>
      <w:r>
        <w:rPr>
          <w:rFonts w:asciiTheme="minorEastAsia" w:eastAsiaTheme="minorEastAsia" w:hAnsiTheme="minorEastAsia" w:hint="eastAsia"/>
          <w:iCs/>
          <w:lang w:val="ko-KR"/>
        </w:rPr>
        <w:t>M</w:t>
      </w:r>
      <w:r>
        <w:rPr>
          <w:rFonts w:asciiTheme="minorEastAsia" w:eastAsiaTheme="minorEastAsia" w:hAnsiTheme="minorEastAsia"/>
          <w:iCs/>
          <w:lang w:val="ko-KR"/>
        </w:rPr>
        <w:t>ax</w:t>
      </w:r>
      <w:proofErr w:type="spellEnd"/>
      <w:r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/>
          <w:iCs/>
          <w:lang w:val="ko-KR"/>
        </w:rPr>
        <w:t>Pooling</w:t>
      </w:r>
      <w:proofErr w:type="spellEnd"/>
    </w:p>
    <w:p w14:paraId="52DA656E" w14:textId="230696D4" w:rsidR="00847C52" w:rsidRDefault="00FA4C98" w:rsidP="00847C52">
      <w:pPr>
        <w:ind w:left="708"/>
        <w:rPr>
          <w:rFonts w:asciiTheme="minorEastAsia" w:eastAsiaTheme="minorEastAsia" w:hAnsiTheme="minorEastAsia"/>
          <w:iCs/>
          <w:lang w:val="ko-KR"/>
        </w:rPr>
      </w:pP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lastRenderedPageBreak/>
        <w:t>Convolutional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계층을 통해서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feature가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어느 정도 추출이 되었으면, 이 모든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feature들을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모두 학습에 사용할 필요는 없다. 그래서 여기서 추출된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Activation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map을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resizing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하여 새로운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layer를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생성하는 작업을 진행하는데, 이것을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Pooling이라고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한다.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Pooling의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종류에는 최댓값을 추출하는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Max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, 평균값을 추출하는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Mean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등이 있는데, 최근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CNN에서는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주로 2*2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size</w:t>
      </w:r>
      <w:r w:rsidRPr="00FA4C98">
        <w:rPr>
          <w:rFonts w:asciiTheme="minorEastAsia" w:eastAsiaTheme="minorEastAsia" w:hAnsiTheme="minorEastAsia" w:hint="eastAsia"/>
          <w:iCs/>
          <w:lang w:val="ko-KR"/>
        </w:rPr>
        <w:t>를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가지는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Max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Pooling을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사용하고, 이렇게 하면 입력이 대폭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다운샘플링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되어 계산 효율성을 </w:t>
      </w:r>
      <w:proofErr w:type="gramStart"/>
      <w:r w:rsidRPr="00FA4C98">
        <w:rPr>
          <w:rFonts w:asciiTheme="minorEastAsia" w:eastAsiaTheme="minorEastAsia" w:hAnsiTheme="minorEastAsia"/>
          <w:iCs/>
          <w:lang w:val="ko-KR"/>
        </w:rPr>
        <w:t>향상 시킨다는</w:t>
      </w:r>
      <w:proofErr w:type="gramEnd"/>
      <w:r w:rsidRPr="00FA4C98">
        <w:rPr>
          <w:rFonts w:asciiTheme="minorEastAsia" w:eastAsiaTheme="minorEastAsia" w:hAnsiTheme="minorEastAsia"/>
          <w:iCs/>
          <w:lang w:val="ko-KR"/>
        </w:rPr>
        <w:t xml:space="preserve"> 장점을 가지므로, 우리 코드에서도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Max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A4C98">
        <w:rPr>
          <w:rFonts w:asciiTheme="minorEastAsia" w:eastAsiaTheme="minorEastAsia" w:hAnsiTheme="minorEastAsia"/>
          <w:iCs/>
          <w:lang w:val="ko-KR"/>
        </w:rPr>
        <w:t>Pooling</w:t>
      </w:r>
      <w:proofErr w:type="spellEnd"/>
      <w:r w:rsidRPr="00FA4C98">
        <w:rPr>
          <w:rFonts w:asciiTheme="minorEastAsia" w:eastAsiaTheme="minorEastAsia" w:hAnsiTheme="minorEastAsia"/>
          <w:iCs/>
          <w:lang w:val="ko-KR"/>
        </w:rPr>
        <w:t xml:space="preserve"> 방법을 채택했다.</w:t>
      </w:r>
    </w:p>
    <w:p w14:paraId="4ED51536" w14:textId="5F9B9C6C" w:rsidR="00FA4C98" w:rsidRDefault="00FA4C98" w:rsidP="00847C52">
      <w:pPr>
        <w:ind w:left="708"/>
        <w:rPr>
          <w:rFonts w:asciiTheme="minorEastAsia" w:eastAsiaTheme="minorEastAsia" w:hAnsiTheme="minorEastAsia"/>
          <w:iCs/>
          <w:lang w:val="ko-KR"/>
        </w:rPr>
      </w:pPr>
    </w:p>
    <w:p w14:paraId="6FCCB2F9" w14:textId="6830D7C9" w:rsidR="00FA4C98" w:rsidRDefault="00FA4C98" w:rsidP="00FA4C98">
      <w:pPr>
        <w:pStyle w:val="af2"/>
        <w:numPr>
          <w:ilvl w:val="0"/>
          <w:numId w:val="28"/>
        </w:numPr>
        <w:rPr>
          <w:rFonts w:asciiTheme="minorEastAsia" w:eastAsiaTheme="minorEastAsia" w:hAnsiTheme="minorEastAsia"/>
          <w:iCs/>
          <w:lang w:val="ko-KR"/>
        </w:rPr>
      </w:pPr>
      <w:proofErr w:type="spellStart"/>
      <w:r>
        <w:rPr>
          <w:rFonts w:asciiTheme="minorEastAsia" w:eastAsiaTheme="minorEastAsia" w:hAnsiTheme="minorEastAsia" w:hint="eastAsia"/>
          <w:iCs/>
          <w:lang w:val="ko-KR"/>
        </w:rPr>
        <w:t>A</w:t>
      </w:r>
      <w:r>
        <w:rPr>
          <w:rFonts w:asciiTheme="minorEastAsia" w:eastAsiaTheme="minorEastAsia" w:hAnsiTheme="minorEastAsia"/>
          <w:iCs/>
          <w:lang w:val="ko-KR"/>
        </w:rPr>
        <w:t>dam</w:t>
      </w:r>
      <w:proofErr w:type="spellEnd"/>
      <w:r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/>
          <w:iCs/>
          <w:lang w:val="ko-KR"/>
        </w:rPr>
        <w:t>Optimizer</w:t>
      </w:r>
      <w:proofErr w:type="spellEnd"/>
    </w:p>
    <w:p w14:paraId="34D31D4D" w14:textId="78D3BB4D" w:rsidR="00FA4C98" w:rsidRDefault="00A13BA6" w:rsidP="00FA4C98">
      <w:pPr>
        <w:ind w:left="708"/>
        <w:rPr>
          <w:rFonts w:asciiTheme="minorEastAsia" w:eastAsiaTheme="minorEastAsia" w:hAnsiTheme="minorEastAsia"/>
          <w:iCs/>
          <w:lang w:val="ko-KR"/>
        </w:rPr>
      </w:pP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Optimizer는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딥러닝에서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학습 속도를 빠르고 안정적이게 해주는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Optimization을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수행하는 역할을 한다.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Optimizer에는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Momentum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,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RMSProp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,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Adam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등 다양한 종류가 있지만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CNN에서는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Adam을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주로 사용하여 우리 코드에서도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Adam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optimizer를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사용하기로 했다.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Adam은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Adagrad와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RMSProp의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 xml:space="preserve"> 장점을 섞어 놓은 </w:t>
      </w:r>
      <w:proofErr w:type="spellStart"/>
      <w:r w:rsidRPr="00A13BA6">
        <w:rPr>
          <w:rFonts w:asciiTheme="minorEastAsia" w:eastAsiaTheme="minorEastAsia" w:hAnsiTheme="minorEastAsia"/>
          <w:iCs/>
          <w:lang w:val="ko-KR"/>
        </w:rPr>
        <w:t>optimizer로</w:t>
      </w:r>
      <w:proofErr w:type="spellEnd"/>
      <w:r w:rsidRPr="00A13BA6">
        <w:rPr>
          <w:rFonts w:asciiTheme="minorEastAsia" w:eastAsiaTheme="minorEastAsia" w:hAnsiTheme="minorEastAsia"/>
          <w:iCs/>
          <w:lang w:val="ko-KR"/>
        </w:rPr>
        <w:t>, 확률적 경사 하강법을 확장한 알고리즘을 사용한다.</w:t>
      </w:r>
    </w:p>
    <w:p w14:paraId="6DC56192" w14:textId="483D0DC2" w:rsidR="00A13BA6" w:rsidRDefault="00A13BA6" w:rsidP="00FA4C98">
      <w:pPr>
        <w:ind w:left="708"/>
        <w:rPr>
          <w:rFonts w:asciiTheme="minorEastAsia" w:eastAsiaTheme="minorEastAsia" w:hAnsiTheme="minorEastAsia"/>
          <w:iCs/>
          <w:lang w:val="ko-KR"/>
        </w:rPr>
      </w:pPr>
    </w:p>
    <w:p w14:paraId="69459EB8" w14:textId="4E0EBFB1" w:rsidR="00A13BA6" w:rsidRDefault="00A13BA6" w:rsidP="00A13BA6">
      <w:pPr>
        <w:pStyle w:val="af2"/>
        <w:numPr>
          <w:ilvl w:val="0"/>
          <w:numId w:val="28"/>
        </w:numPr>
        <w:rPr>
          <w:rFonts w:asciiTheme="minorEastAsia" w:eastAsiaTheme="minorEastAsia" w:hAnsiTheme="minorEastAsia"/>
          <w:iCs/>
          <w:lang w:val="ko-KR"/>
        </w:rPr>
      </w:pPr>
      <w:r>
        <w:rPr>
          <w:rFonts w:asciiTheme="minorEastAsia" w:eastAsiaTheme="minorEastAsia" w:hAnsiTheme="minorEastAsia"/>
          <w:iCs/>
          <w:lang w:val="ko-KR"/>
        </w:rPr>
        <w:t xml:space="preserve">Data </w:t>
      </w:r>
      <w:proofErr w:type="spellStart"/>
      <w:r>
        <w:rPr>
          <w:rFonts w:asciiTheme="minorEastAsia" w:eastAsiaTheme="minorEastAsia" w:hAnsiTheme="minorEastAsia"/>
          <w:iCs/>
          <w:lang w:val="ko-KR"/>
        </w:rPr>
        <w:t>augmentation</w:t>
      </w:r>
      <w:proofErr w:type="spellEnd"/>
    </w:p>
    <w:p w14:paraId="26DCBFD8" w14:textId="5E33D878" w:rsidR="00A13BA6" w:rsidRDefault="00227D2A" w:rsidP="00A13BA6">
      <w:pPr>
        <w:ind w:left="800"/>
        <w:rPr>
          <w:rFonts w:asciiTheme="minorEastAsia" w:eastAsiaTheme="minorEastAsia" w:hAnsiTheme="minorEastAsia"/>
          <w:iCs/>
          <w:lang w:val="ko-KR"/>
        </w:rPr>
      </w:pPr>
      <w:r w:rsidRPr="00227D2A">
        <w:rPr>
          <w:rFonts w:asciiTheme="minorEastAsia" w:eastAsiaTheme="minorEastAsia" w:hAnsiTheme="minorEastAsia"/>
          <w:iCs/>
          <w:lang w:val="ko-KR"/>
        </w:rPr>
        <w:t xml:space="preserve">Data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augmentation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은 기존 데이터의 약간 수정된 사본이나 기존 데이터로부터 새롭게 생성된 합성 데이터를 추가하여 데이터의 양을 증가시키는 것을 의미한다.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딥러닝에서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정규화 역할을 하며 학습을 할 때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over-fitting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문제를 해결하는 데 도움이 된다. 우리 코드에서는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keras의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ImageDataGenerator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() 함수를 사용해 약간의 Data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augmentation을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수행해준다. 우리 코드에서는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rotation_range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변수를 통해 회전 범위를 15도로 설정하고,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width_shift_range와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height_shift_range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변수에 원본 가로/세로에 대한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비율값을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0.1로 지정하여 영상을 수평 또는 수직으로 랜덤하게 평행 </w:t>
      </w:r>
      <w:proofErr w:type="gramStart"/>
      <w:r w:rsidRPr="00227D2A">
        <w:rPr>
          <w:rFonts w:asciiTheme="minorEastAsia" w:eastAsiaTheme="minorEastAsia" w:hAnsiTheme="minorEastAsia"/>
          <w:iCs/>
          <w:lang w:val="ko-KR"/>
        </w:rPr>
        <w:t>이동 시켜주었다</w:t>
      </w:r>
      <w:proofErr w:type="gramEnd"/>
      <w:r w:rsidRPr="00227D2A">
        <w:rPr>
          <w:rFonts w:asciiTheme="minorEastAsia" w:eastAsiaTheme="minorEastAsia" w:hAnsiTheme="minorEastAsia"/>
          <w:iCs/>
          <w:lang w:val="ko-KR"/>
        </w:rPr>
        <w:t xml:space="preserve">. 또한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horizontal_flip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변수를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True로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설정하여, 50% 확률로 이미지를 수평으로 뒤집어주는 </w:t>
      </w:r>
      <w:proofErr w:type="spellStart"/>
      <w:r w:rsidRPr="00227D2A">
        <w:rPr>
          <w:rFonts w:asciiTheme="minorEastAsia" w:eastAsiaTheme="minorEastAsia" w:hAnsiTheme="minorEastAsia"/>
          <w:iCs/>
          <w:lang w:val="ko-KR"/>
        </w:rPr>
        <w:t>augmentation을</w:t>
      </w:r>
      <w:proofErr w:type="spellEnd"/>
      <w:r w:rsidRPr="00227D2A">
        <w:rPr>
          <w:rFonts w:asciiTheme="minorEastAsia" w:eastAsiaTheme="minorEastAsia" w:hAnsiTheme="minorEastAsia"/>
          <w:iCs/>
          <w:lang w:val="ko-KR"/>
        </w:rPr>
        <w:t xml:space="preserve"> 활용하였다.</w:t>
      </w:r>
    </w:p>
    <w:p w14:paraId="06046CAF" w14:textId="72CA1710" w:rsidR="0044723D" w:rsidRDefault="0044723D" w:rsidP="00A13BA6">
      <w:pPr>
        <w:ind w:left="800"/>
        <w:rPr>
          <w:rFonts w:asciiTheme="minorEastAsia" w:eastAsiaTheme="minorEastAsia" w:hAnsiTheme="minorEastAsia"/>
          <w:iCs/>
          <w:lang w:val="ko-KR"/>
        </w:rPr>
      </w:pPr>
    </w:p>
    <w:p w14:paraId="4DE3C86F" w14:textId="536DFD40" w:rsidR="0044723D" w:rsidRDefault="0044723D" w:rsidP="0044723D">
      <w:pPr>
        <w:pStyle w:val="af2"/>
        <w:numPr>
          <w:ilvl w:val="0"/>
          <w:numId w:val="28"/>
        </w:numPr>
        <w:rPr>
          <w:rFonts w:asciiTheme="minorEastAsia" w:eastAsiaTheme="minorEastAsia" w:hAnsiTheme="minorEastAsia"/>
          <w:iCs/>
          <w:lang w:val="ko-KR"/>
        </w:rPr>
      </w:pPr>
      <w:proofErr w:type="spellStart"/>
      <w:r>
        <w:rPr>
          <w:rFonts w:asciiTheme="minorEastAsia" w:eastAsiaTheme="minorEastAsia" w:hAnsiTheme="minorEastAsia" w:hint="eastAsia"/>
          <w:iCs/>
          <w:lang w:val="ko-KR"/>
        </w:rPr>
        <w:t>B</w:t>
      </w:r>
      <w:r>
        <w:rPr>
          <w:rFonts w:asciiTheme="minorEastAsia" w:eastAsiaTheme="minorEastAsia" w:hAnsiTheme="minorEastAsia"/>
          <w:iCs/>
          <w:lang w:val="ko-KR"/>
        </w:rPr>
        <w:t>atch</w:t>
      </w:r>
      <w:proofErr w:type="spellEnd"/>
      <w:r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/>
          <w:iCs/>
          <w:lang w:val="ko-KR"/>
        </w:rPr>
        <w:t>normalization</w:t>
      </w:r>
      <w:proofErr w:type="spellEnd"/>
    </w:p>
    <w:p w14:paraId="51187D42" w14:textId="77777777" w:rsidR="00587F34" w:rsidRDefault="00587F34" w:rsidP="00587F34">
      <w:pPr>
        <w:jc w:val="center"/>
        <w:rPr>
          <w:rFonts w:asciiTheme="minorEastAsia" w:eastAsiaTheme="minorEastAsia" w:hAnsiTheme="minorEastAsia"/>
          <w:iCs/>
        </w:rPr>
      </w:pPr>
      <w:r>
        <w:rPr>
          <w:noProof/>
        </w:rPr>
        <w:lastRenderedPageBreak/>
        <w:drawing>
          <wp:inline distT="0" distB="0" distL="0" distR="0" wp14:anchorId="2929EBBD" wp14:editId="15F5D76B">
            <wp:extent cx="3644900" cy="2943037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33" cy="29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2A8A" w14:textId="0E64EE59" w:rsidR="00587F34" w:rsidRPr="00587F34" w:rsidRDefault="00587F34" w:rsidP="00587F34">
      <w:pPr>
        <w:ind w:firstLine="708"/>
        <w:rPr>
          <w:rFonts w:asciiTheme="minorEastAsia" w:eastAsiaTheme="minorEastAsia" w:hAnsiTheme="minorEastAsia"/>
          <w:iCs/>
        </w:rPr>
      </w:pPr>
      <w:r w:rsidRPr="00587F34">
        <w:rPr>
          <w:rFonts w:asciiTheme="minorEastAsia" w:eastAsiaTheme="minorEastAsia" w:hAnsiTheme="minorEastAsia" w:hint="eastAsia"/>
          <w:iCs/>
          <w:lang w:val="ko-KR"/>
        </w:rPr>
        <w:t>배치</w:t>
      </w:r>
      <w:r w:rsidRPr="00587F34">
        <w:rPr>
          <w:rFonts w:asciiTheme="minorEastAsia" w:eastAsiaTheme="minorEastAsia" w:hAnsiTheme="minorEastAsia"/>
          <w:iCs/>
          <w:lang w:val="ko-KR"/>
        </w:rPr>
        <w:t xml:space="preserve"> 정규화는 2015년에 발표된 "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Batch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Normalization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: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Accelerating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Deep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Network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Training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by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Reducing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Internal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Covariate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Shift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" 논문에서 등장한 개념이다. 일반적으로 정규화를 하는 이유는 학습 속도를 더 높이고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Local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optimum에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빠질 가능성을 줄이기 위해서이다. 배치 정규화 논문에서는 학습에서 불안정화가 일어나는 이유를 '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Internal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Covariance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Shift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'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라</w:t>
      </w:r>
      <w:r w:rsidRPr="00587F34">
        <w:rPr>
          <w:rFonts w:asciiTheme="minorEastAsia" w:eastAsiaTheme="minorEastAsia" w:hAnsiTheme="minorEastAsia" w:hint="eastAsia"/>
          <w:iCs/>
          <w:lang w:val="ko-KR"/>
        </w:rPr>
        <w:t>고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주장하고 있는데, 이는 이전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layer의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파라미터 변화로 인해 현재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layer의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입력 분포가 바뀌는 현상인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Covariate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Shift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현상이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layer를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통과할 때마다 발생하면서 입력의 분포가 조금씩 변하는 현상을 의미한다.</w:t>
      </w:r>
    </w:p>
    <w:p w14:paraId="5EFCA576" w14:textId="671BC879" w:rsidR="00587F34" w:rsidRDefault="00587F34" w:rsidP="00E702FD">
      <w:pPr>
        <w:ind w:firstLine="708"/>
        <w:rPr>
          <w:rFonts w:asciiTheme="minorEastAsia" w:eastAsiaTheme="minorEastAsia" w:hAnsiTheme="minorEastAsia"/>
          <w:iCs/>
          <w:lang w:val="ko-KR"/>
        </w:rPr>
      </w:pPr>
      <w:r w:rsidRPr="00587F34">
        <w:rPr>
          <w:rFonts w:asciiTheme="minorEastAsia" w:eastAsiaTheme="minorEastAsia" w:hAnsiTheme="minorEastAsia" w:hint="eastAsia"/>
          <w:iCs/>
          <w:lang w:val="ko-KR"/>
        </w:rPr>
        <w:t>이</w:t>
      </w:r>
      <w:r w:rsidRPr="00587F34">
        <w:rPr>
          <w:rFonts w:asciiTheme="minorEastAsia" w:eastAsiaTheme="minorEastAsia" w:hAnsiTheme="minorEastAsia"/>
          <w:iCs/>
          <w:lang w:val="ko-KR"/>
        </w:rPr>
        <w:t xml:space="preserve"> 현상을 막기 위해 간단하게 각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layer의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입력의 분산을 평균이 0, 표준편차가 1인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입력값으로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정규화 시키는 방법을 생각해 볼 수 있는데, 이러한 방법을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Whitening이라고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한다. 하지만 이러한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Whitening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방법은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계산량이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많고 일부 파라미터들의 영향이 무시될 수 있다는 약점이 존재한다. 여기서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Whitening의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문제점을 해결하도록 한 트릭이 바로 배치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정규화이다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. 배치 정규화는 평균과 분산을 조정하는 과정이 별도의 과정으로 분리된 것이 </w:t>
      </w:r>
      <w:r w:rsidRPr="00587F34">
        <w:rPr>
          <w:rFonts w:asciiTheme="minorEastAsia" w:eastAsiaTheme="minorEastAsia" w:hAnsiTheme="minorEastAsia" w:hint="eastAsia"/>
          <w:iCs/>
          <w:lang w:val="ko-KR"/>
        </w:rPr>
        <w:t>아닌</w:t>
      </w:r>
      <w:r w:rsidRPr="00587F34">
        <w:rPr>
          <w:rFonts w:asciiTheme="minorEastAsia" w:eastAsiaTheme="minorEastAsia" w:hAnsiTheme="minorEastAsia"/>
          <w:iCs/>
          <w:lang w:val="ko-KR"/>
        </w:rPr>
        <w:t xml:space="preserve">, 신경망 안에 포함되어서 학습을 할 때 평균과 분산을 조정하는 과정 역시 같이 수행되도록 한다. 우리 코드에서는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keras에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 xml:space="preserve"> 내장된 </w:t>
      </w:r>
      <w:proofErr w:type="spellStart"/>
      <w:r w:rsidRPr="00587F34">
        <w:rPr>
          <w:rFonts w:asciiTheme="minorEastAsia" w:eastAsiaTheme="minorEastAsia" w:hAnsiTheme="minorEastAsia"/>
          <w:iCs/>
          <w:lang w:val="ko-KR"/>
        </w:rPr>
        <w:t>BatchNormalization</w:t>
      </w:r>
      <w:proofErr w:type="spellEnd"/>
      <w:r w:rsidRPr="00587F34">
        <w:rPr>
          <w:rFonts w:asciiTheme="minorEastAsia" w:eastAsiaTheme="minorEastAsia" w:hAnsiTheme="minorEastAsia"/>
          <w:iCs/>
          <w:lang w:val="ko-KR"/>
        </w:rPr>
        <w:t>() 함수를 간단히 이용해 배치 정규화를 진행하였다.</w:t>
      </w:r>
    </w:p>
    <w:p w14:paraId="30EE46AA" w14:textId="77777777" w:rsidR="00847C52" w:rsidRPr="00847C52" w:rsidRDefault="00847C52" w:rsidP="00847C52">
      <w:pPr>
        <w:rPr>
          <w:rFonts w:asciiTheme="minorEastAsia" w:eastAsiaTheme="minorEastAsia" w:hAnsiTheme="minorEastAsia"/>
          <w:iCs/>
          <w:lang w:val="ko-KR"/>
        </w:rPr>
      </w:pPr>
    </w:p>
    <w:p w14:paraId="1886AEF7" w14:textId="73237F62" w:rsidR="00A10B64" w:rsidRDefault="00A10B64" w:rsidP="00A10B64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Intermediate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Feature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Space</w:t>
      </w:r>
      <w:proofErr w:type="spellEnd"/>
    </w:p>
    <w:p w14:paraId="3F3A56C0" w14:textId="0C76F898" w:rsidR="00B9711A" w:rsidRDefault="00E702FD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lastRenderedPageBreak/>
        <w:t>다음은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학습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과정에서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생성되는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proofErr w:type="spellStart"/>
      <w:r w:rsidR="00B9711A">
        <w:rPr>
          <w:rFonts w:ascii="Yu Mincho Demibold" w:eastAsiaTheme="minorEastAsia" w:hAnsi="Yu Mincho Demibold"/>
          <w:iCs/>
          <w:lang w:val="ko-KR"/>
        </w:rPr>
        <w:t>feature</w:t>
      </w:r>
      <w:proofErr w:type="spellEnd"/>
      <w:r w:rsidR="00B9711A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="00B9711A">
        <w:rPr>
          <w:rFonts w:ascii="Yu Mincho Demibold" w:eastAsiaTheme="minorEastAsia" w:hAnsi="Yu Mincho Demibold"/>
          <w:iCs/>
          <w:lang w:val="ko-KR"/>
        </w:rPr>
        <w:t>space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를</w:t>
      </w:r>
      <w:proofErr w:type="spellEnd"/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저장하여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영상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분류가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어떤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식으로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이루어지고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정확도가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어떻게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향상되는지를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시각화를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통해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살펴보도록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하겠다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.</w:t>
      </w:r>
      <w:r w:rsidR="00B9711A">
        <w:rPr>
          <w:rFonts w:ascii="Yu Mincho Demibold" w:eastAsiaTheme="minorEastAsia" w:hAnsi="Yu Mincho Demibold"/>
          <w:iCs/>
          <w:lang w:val="ko-KR"/>
        </w:rPr>
        <w:t xml:space="preserve"> 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우리는</w:t>
      </w:r>
      <w:r w:rsidR="002954C6">
        <w:rPr>
          <w:rFonts w:ascii="Yu Mincho Demibold" w:eastAsiaTheme="minorEastAsia" w:hAnsi="Yu Mincho Demibold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각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proofErr w:type="spellStart"/>
      <w:r w:rsidR="00B9711A">
        <w:rPr>
          <w:rFonts w:ascii="Yu Mincho Demibold" w:eastAsiaTheme="minorEastAsia" w:hAnsi="Yu Mincho Demibold"/>
          <w:iCs/>
          <w:lang w:val="ko-KR"/>
        </w:rPr>
        <w:t>epoch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에서</w:t>
      </w:r>
      <w:proofErr w:type="spellEnd"/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최고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정확도가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갱신될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때마다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모델을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저장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한</w:t>
      </w:r>
      <w:r w:rsidR="002954C6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다음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,</w:t>
      </w:r>
      <w:r w:rsidR="002954C6"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 w:rsidR="002954C6">
        <w:rPr>
          <w:rFonts w:ascii="Yu Mincho Demibold" w:eastAsiaTheme="minorEastAsia" w:hAnsi="Yu Mincho Demibold"/>
          <w:iCs/>
          <w:lang w:val="ko-KR"/>
        </w:rPr>
        <w:t>t-SNE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를</w:t>
      </w:r>
      <w:proofErr w:type="spellEnd"/>
      <w:r w:rsidR="002954C6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2954C6">
        <w:rPr>
          <w:rFonts w:ascii="Yu Mincho Demibold" w:eastAsiaTheme="minorEastAsia" w:hAnsi="Yu Mincho Demibold" w:hint="eastAsia"/>
          <w:iCs/>
          <w:lang w:val="ko-KR"/>
        </w:rPr>
        <w:t>이용하여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그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모델에서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분류가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어떤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식으로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진행되었는지를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proofErr w:type="spellStart"/>
      <w:r w:rsidR="00B9711A">
        <w:rPr>
          <w:rFonts w:ascii="Yu Mincho Demibold" w:eastAsiaTheme="minorEastAsia" w:hAnsi="Yu Mincho Demibold" w:hint="eastAsia"/>
          <w:iCs/>
          <w:lang w:val="ko-KR"/>
        </w:rPr>
        <w:t>산점도</w:t>
      </w:r>
      <w:proofErr w:type="spellEnd"/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그래프로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나타내</w:t>
      </w:r>
      <w:r w:rsidR="00B9711A"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보았다</w:t>
      </w:r>
      <w:r w:rsidR="00B9711A">
        <w:rPr>
          <w:rFonts w:ascii="Yu Mincho Demibold" w:eastAsiaTheme="minorEastAsia" w:hAnsi="Yu Mincho Demibold" w:hint="eastAsia"/>
          <w:iCs/>
          <w:lang w:val="ko-KR"/>
        </w:rPr>
        <w:t>.</w:t>
      </w:r>
    </w:p>
    <w:p w14:paraId="07139C70" w14:textId="5D5C9445" w:rsidR="00B9711A" w:rsidRDefault="00CE2734" w:rsidP="00B9711A">
      <w:pPr>
        <w:ind w:left="800"/>
        <w:jc w:val="center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6C5AF32C" wp14:editId="7B04AE20">
            <wp:extent cx="5118100" cy="375877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81" cy="376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8402" w14:textId="231B5850" w:rsidR="00B9711A" w:rsidRPr="00B9711A" w:rsidRDefault="00B9711A" w:rsidP="00B9711A">
      <w:pPr>
        <w:ind w:left="800"/>
        <w:jc w:val="center"/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</w:pPr>
      <w:r w:rsidRPr="00B9711A">
        <w:rPr>
          <w:rFonts w:ascii="Yu Mincho Demibold" w:eastAsiaTheme="minorEastAsia" w:hAnsi="Yu Mincho Demibold" w:hint="eastAsia"/>
          <w:iCs/>
          <w:color w:val="7F7F7F" w:themeColor="text1" w:themeTint="80"/>
          <w:lang w:val="ko-KR"/>
        </w:rPr>
        <w:t>(</w:t>
      </w:r>
      <w:proofErr w:type="spellStart"/>
      <w:r w:rsidRPr="00B9711A">
        <w:rPr>
          <w:rFonts w:ascii="Yu Mincho Demibold" w:eastAsiaTheme="minorEastAsia" w:hAnsi="Yu Mincho Demibold" w:hint="eastAsia"/>
          <w:iCs/>
          <w:color w:val="7F7F7F" w:themeColor="text1" w:themeTint="80"/>
          <w:lang w:val="ko-KR"/>
        </w:rPr>
        <w:t>e</w:t>
      </w:r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>poch</w:t>
      </w:r>
      <w:proofErr w:type="spellEnd"/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 xml:space="preserve"> = </w:t>
      </w:r>
      <w:proofErr w:type="gramStart"/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>1 /</w:t>
      </w:r>
      <w:proofErr w:type="gramEnd"/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 xml:space="preserve"> </w:t>
      </w:r>
      <w:proofErr w:type="spellStart"/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>accuracy</w:t>
      </w:r>
      <w:proofErr w:type="spellEnd"/>
      <w:r w:rsidRPr="00B9711A">
        <w:rPr>
          <w:rFonts w:ascii="Yu Mincho Demibold" w:eastAsiaTheme="minorEastAsia" w:hAnsi="Yu Mincho Demibold"/>
          <w:iCs/>
          <w:color w:val="7F7F7F" w:themeColor="text1" w:themeTint="80"/>
          <w:lang w:val="ko-KR"/>
        </w:rPr>
        <w:t xml:space="preserve"> = 0.5791)</w:t>
      </w:r>
    </w:p>
    <w:p w14:paraId="30959E59" w14:textId="4CD40703" w:rsidR="00B9711A" w:rsidRDefault="00B9711A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t>먼저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>=1</w:t>
      </w:r>
      <w:r>
        <w:rPr>
          <w:rFonts w:ascii="Yu Mincho Demibold" w:eastAsiaTheme="minorEastAsia" w:hAnsi="Yu Mincho Demibold" w:hint="eastAsia"/>
          <w:iCs/>
          <w:lang w:val="ko-KR"/>
        </w:rPr>
        <w:t>일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때는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정확도가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약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/>
          <w:iCs/>
          <w:lang w:val="ko-KR"/>
        </w:rPr>
        <w:t>0.5791</w:t>
      </w:r>
      <w:r>
        <w:rPr>
          <w:rFonts w:ascii="Yu Mincho Demibold" w:eastAsiaTheme="minorEastAsia" w:hAnsi="Yu Mincho Demibold" w:hint="eastAsia"/>
          <w:iCs/>
          <w:lang w:val="ko-KR"/>
        </w:rPr>
        <w:t>로</w:t>
      </w:r>
      <w:r>
        <w:rPr>
          <w:rFonts w:ascii="Yu Mincho Demibold" w:eastAsiaTheme="minorEastAsia" w:hAnsi="Yu Mincho Demibold" w:hint="eastAsia"/>
          <w:iCs/>
          <w:lang w:val="ko-KR"/>
        </w:rPr>
        <w:t>,</w:t>
      </w:r>
      <w:r>
        <w:rPr>
          <w:rFonts w:ascii="Yu Mincho Demibold" w:eastAsiaTheme="minorEastAsia" w:hAnsi="Yu Mincho Demibold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분류가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위와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같이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진행되었다</w:t>
      </w:r>
      <w:r>
        <w:rPr>
          <w:rFonts w:ascii="Yu Mincho Demibold" w:eastAsiaTheme="minorEastAsia" w:hAnsi="Yu Mincho Demibold" w:hint="eastAsia"/>
          <w:iCs/>
          <w:lang w:val="ko-KR"/>
        </w:rPr>
        <w:t>.</w:t>
      </w:r>
      <w:r>
        <w:rPr>
          <w:rFonts w:ascii="Yu Mincho Demibold" w:eastAsiaTheme="minorEastAsia" w:hAnsi="Yu Mincho Demibold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어느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정도의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분류가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이루어졌지만</w:t>
      </w:r>
      <w:r>
        <w:rPr>
          <w:rFonts w:ascii="Yu Mincho Demibold" w:eastAsiaTheme="minorEastAsia" w:hAnsi="Yu Mincho Demibold" w:hint="eastAsia"/>
          <w:iCs/>
          <w:lang w:val="ko-KR"/>
        </w:rPr>
        <w:t>,</w:t>
      </w:r>
      <w:r>
        <w:rPr>
          <w:rFonts w:ascii="Yu Mincho Demibold" w:eastAsiaTheme="minorEastAsia" w:hAnsi="Yu Mincho Demibold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아직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정확도가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낮기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때문에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제대로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분류가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이루어지지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않은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부분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역시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발견되었음을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확인할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수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있다</w:t>
      </w:r>
      <w:r>
        <w:rPr>
          <w:rFonts w:ascii="Yu Mincho Demibold" w:eastAsiaTheme="minorEastAsia" w:hAnsi="Yu Mincho Demibold" w:hint="eastAsia"/>
          <w:iCs/>
          <w:lang w:val="ko-KR"/>
        </w:rPr>
        <w:t>.</w:t>
      </w:r>
    </w:p>
    <w:p w14:paraId="7D1DEE8E" w14:textId="455AA512" w:rsidR="00B9711A" w:rsidRDefault="00CE2734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2D048E2C" wp14:editId="47B0526E">
            <wp:extent cx="2393950" cy="175813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66" cy="17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6B27E9AA" wp14:editId="56263D70">
            <wp:extent cx="2395056" cy="17589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38" cy="17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4ED2" w14:textId="7A62D27F" w:rsidR="005B3E8C" w:rsidRDefault="004C1223" w:rsidP="00992A56">
      <w:pPr>
        <w:ind w:left="800" w:firstLineChars="200" w:firstLine="44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lastRenderedPageBreak/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</w:t>
      </w:r>
      <w:proofErr w:type="gramStart"/>
      <w:r>
        <w:rPr>
          <w:rFonts w:ascii="Yu Mincho Demibold" w:eastAsiaTheme="minorEastAsia" w:hAnsi="Yu Mincho Demibold"/>
          <w:iCs/>
          <w:lang w:val="ko-KR"/>
        </w:rPr>
        <w:t>2 /</w:t>
      </w:r>
      <w:proofErr w:type="gramEnd"/>
      <w:r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0.6452)</w:t>
      </w:r>
      <w:r>
        <w:rPr>
          <w:rFonts w:ascii="Yu Mincho Demibold" w:eastAsiaTheme="minorEastAsia" w:hAnsi="Yu Mincho Demibold"/>
          <w:iCs/>
          <w:lang w:val="ko-KR"/>
        </w:rPr>
        <w:tab/>
      </w:r>
      <w:r w:rsidR="00992A56">
        <w:rPr>
          <w:rFonts w:ascii="Yu Mincho Demibold" w:eastAsiaTheme="minorEastAsia" w:hAnsi="Yu Mincho Demibold"/>
          <w:iCs/>
          <w:lang w:val="ko-KR"/>
        </w:rPr>
        <w:t xml:space="preserve">     </w:t>
      </w:r>
      <w:r>
        <w:rPr>
          <w:rFonts w:ascii="Yu Mincho Demibold" w:eastAsiaTheme="minorEastAsia" w:hAnsi="Yu Mincho Demibold"/>
          <w:iCs/>
          <w:lang w:val="ko-KR"/>
        </w:rPr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3 /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0.7320)</w:t>
      </w:r>
    </w:p>
    <w:p w14:paraId="0A32863B" w14:textId="7D7D132C" w:rsidR="005B3E8C" w:rsidRDefault="00CE2734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51602337" wp14:editId="02F21454">
            <wp:extent cx="2490167" cy="1828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38" cy="183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1289A690" wp14:editId="67EA7895">
            <wp:extent cx="2490167" cy="1828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02" cy="183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EA0C" w14:textId="43DB9EA4" w:rsidR="005B3E8C" w:rsidRDefault="00992A56" w:rsidP="00992A56">
      <w:pPr>
        <w:ind w:left="800" w:firstLineChars="200" w:firstLine="44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</w:t>
      </w:r>
      <w:proofErr w:type="gramStart"/>
      <w:r>
        <w:rPr>
          <w:rFonts w:ascii="Yu Mincho Demibold" w:eastAsiaTheme="minorEastAsia" w:hAnsi="Yu Mincho Demibold"/>
          <w:iCs/>
          <w:lang w:val="ko-KR"/>
        </w:rPr>
        <w:t>6 /</w:t>
      </w:r>
      <w:proofErr w:type="gramEnd"/>
      <w:r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0.7802)</w:t>
      </w:r>
      <w:r>
        <w:rPr>
          <w:rFonts w:ascii="Yu Mincho Demibold" w:eastAsiaTheme="minorEastAsia" w:hAnsi="Yu Mincho Demibold"/>
          <w:iCs/>
          <w:lang w:val="ko-KR"/>
        </w:rPr>
        <w:tab/>
        <w:t xml:space="preserve">     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7 /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0.8009)</w:t>
      </w:r>
    </w:p>
    <w:p w14:paraId="71B63A44" w14:textId="4F6F2037" w:rsidR="005B3E8C" w:rsidRDefault="00CE2734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45E0B500" wp14:editId="0EAB5910">
            <wp:extent cx="2527300" cy="185607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98" cy="186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4B0E6F07" wp14:editId="6747DB47">
            <wp:extent cx="2501900" cy="1837417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81" cy="18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939E" w14:textId="6E47FFB7" w:rsidR="0059387F" w:rsidRDefault="00992A56" w:rsidP="00992A56">
      <w:pPr>
        <w:ind w:left="800" w:firstLineChars="200" w:firstLine="44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</w:t>
      </w:r>
      <w:proofErr w:type="gramStart"/>
      <w:r>
        <w:rPr>
          <w:rFonts w:ascii="Yu Mincho Demibold" w:eastAsiaTheme="minorEastAsia" w:hAnsi="Yu Mincho Demibold"/>
          <w:iCs/>
          <w:lang w:val="ko-KR"/>
        </w:rPr>
        <w:t>8 /</w:t>
      </w:r>
      <w:proofErr w:type="gramEnd"/>
      <w:r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0.8093)</w:t>
      </w:r>
      <w:r>
        <w:rPr>
          <w:rFonts w:ascii="Yu Mincho Demibold" w:eastAsiaTheme="minorEastAsia" w:hAnsi="Yu Mincho Demibold"/>
          <w:iCs/>
          <w:lang w:val="ko-KR"/>
        </w:rPr>
        <w:tab/>
        <w:t xml:space="preserve">     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16 /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0.8364)</w:t>
      </w:r>
    </w:p>
    <w:p w14:paraId="7A4632DE" w14:textId="7E0E01F0" w:rsidR="0059387F" w:rsidRDefault="00CE2734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0F417357" wp14:editId="59D0C156">
            <wp:extent cx="2533650" cy="186073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55" cy="18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4ABAB701" wp14:editId="27BF95A9">
            <wp:extent cx="2514600" cy="184674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63" cy="185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6381" w14:textId="773042BE" w:rsidR="005B3E8C" w:rsidRDefault="00992A56" w:rsidP="00992A56">
      <w:pPr>
        <w:ind w:left="800" w:firstLineChars="200" w:firstLine="44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</w:t>
      </w:r>
      <w:proofErr w:type="gramStart"/>
      <w:r>
        <w:rPr>
          <w:rFonts w:ascii="Yu Mincho Demibold" w:eastAsiaTheme="minorEastAsia" w:hAnsi="Yu Mincho Demibold"/>
          <w:iCs/>
          <w:lang w:val="ko-KR"/>
        </w:rPr>
        <w:t>18 /</w:t>
      </w:r>
      <w:proofErr w:type="gramEnd"/>
      <w:r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0.8440)</w:t>
      </w:r>
      <w:r>
        <w:rPr>
          <w:rFonts w:ascii="Yu Mincho Demibold" w:eastAsiaTheme="minorEastAsia" w:hAnsi="Yu Mincho Demibold"/>
          <w:iCs/>
          <w:lang w:val="ko-KR"/>
        </w:rPr>
        <w:tab/>
        <w:t xml:space="preserve">     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19 /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0.8473)</w:t>
      </w:r>
    </w:p>
    <w:p w14:paraId="13D3F66C" w14:textId="42BAAC38" w:rsidR="004C1223" w:rsidRDefault="00CE2734" w:rsidP="00CE2734">
      <w:pPr>
        <w:ind w:left="800"/>
        <w:jc w:val="center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lastRenderedPageBreak/>
        <w:drawing>
          <wp:inline distT="0" distB="0" distL="0" distR="0" wp14:anchorId="16B36647" wp14:editId="4814DAB1">
            <wp:extent cx="4807407" cy="3530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65" cy="35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D542" w14:textId="5E2A1E82" w:rsidR="004C1223" w:rsidRDefault="00992A56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lang w:val="ko-KR"/>
        </w:rPr>
        <w:tab/>
      </w:r>
      <w:r>
        <w:rPr>
          <w:rFonts w:ascii="Yu Mincho Demibold" w:eastAsiaTheme="minorEastAsia" w:hAnsi="Yu Mincho Demibold"/>
          <w:iCs/>
          <w:lang w:val="ko-KR"/>
        </w:rPr>
        <w:tab/>
      </w:r>
      <w:r>
        <w:rPr>
          <w:rFonts w:ascii="Yu Mincho Demibold" w:eastAsiaTheme="minorEastAsia" w:hAnsi="Yu Mincho Demibold"/>
          <w:iCs/>
          <w:lang w:val="ko-KR"/>
        </w:rPr>
        <w:tab/>
      </w:r>
      <w:r>
        <w:rPr>
          <w:rFonts w:ascii="Yu Mincho Demibold" w:eastAsiaTheme="minorEastAsia" w:hAnsi="Yu Mincho Demibold"/>
          <w:iCs/>
          <w:lang w:val="ko-KR"/>
        </w:rPr>
        <w:tab/>
        <w:t>(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</w:t>
      </w:r>
      <w:proofErr w:type="gramStart"/>
      <w:r>
        <w:rPr>
          <w:rFonts w:ascii="Yu Mincho Demibold" w:eastAsiaTheme="minorEastAsia" w:hAnsi="Yu Mincho Demibold"/>
          <w:iCs/>
          <w:lang w:val="ko-KR"/>
        </w:rPr>
        <w:t>24 /</w:t>
      </w:r>
      <w:proofErr w:type="gramEnd"/>
      <w:r>
        <w:rPr>
          <w:rFonts w:ascii="Yu Mincho Demibold" w:eastAsiaTheme="minorEastAsia" w:hAnsi="Yu Mincho Demibold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lang w:val="ko-KR"/>
        </w:rPr>
        <w:t xml:space="preserve"> = 0.8497)</w:t>
      </w:r>
    </w:p>
    <w:p w14:paraId="10E14BC7" w14:textId="3E0ABC20" w:rsidR="00992A56" w:rsidRDefault="002954C6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 w:hint="eastAsia"/>
          <w:iCs/>
          <w:lang w:val="ko-KR"/>
        </w:rPr>
        <w:t>최종적으로는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lang w:val="ko-KR"/>
        </w:rPr>
        <w:t>epoch</w:t>
      </w:r>
      <w:r>
        <w:rPr>
          <w:rFonts w:ascii="Yu Mincho Demibold" w:eastAsiaTheme="minorEastAsia" w:hAnsi="Yu Mincho Demibold" w:hint="eastAsia"/>
          <w:iCs/>
          <w:lang w:val="ko-KR"/>
        </w:rPr>
        <w:t>가</w:t>
      </w:r>
      <w:proofErr w:type="spellEnd"/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증가하면서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정확도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역시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증가하고</w:t>
      </w:r>
      <w:r>
        <w:rPr>
          <w:rFonts w:ascii="Yu Mincho Demibold" w:eastAsiaTheme="minorEastAsia" w:hAnsi="Yu Mincho Demibold" w:hint="eastAsia"/>
          <w:iCs/>
          <w:lang w:val="ko-KR"/>
        </w:rPr>
        <w:t>,</w:t>
      </w:r>
      <w:r>
        <w:rPr>
          <w:rFonts w:ascii="Yu Mincho Demibold" w:eastAsiaTheme="minorEastAsia" w:hAnsi="Yu Mincho Demibold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점점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영상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분류가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더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잘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이루어진다는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것을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시각화를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통해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확인할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수</w:t>
      </w:r>
      <w:r>
        <w:rPr>
          <w:rFonts w:ascii="Yu Mincho Demibold" w:eastAsiaTheme="minorEastAsia" w:hAnsi="Yu Mincho Demibold" w:hint="eastAsia"/>
          <w:iCs/>
          <w:lang w:val="ko-KR"/>
        </w:rPr>
        <w:t xml:space="preserve"> </w:t>
      </w:r>
      <w:r>
        <w:rPr>
          <w:rFonts w:ascii="Yu Mincho Demibold" w:eastAsiaTheme="minorEastAsia" w:hAnsi="Yu Mincho Demibold" w:hint="eastAsia"/>
          <w:iCs/>
          <w:lang w:val="ko-KR"/>
        </w:rPr>
        <w:t>있다</w:t>
      </w:r>
      <w:r>
        <w:rPr>
          <w:rFonts w:ascii="Yu Mincho Demibold" w:eastAsiaTheme="minorEastAsia" w:hAnsi="Yu Mincho Demibold" w:hint="eastAsia"/>
          <w:iCs/>
          <w:lang w:val="ko-KR"/>
        </w:rPr>
        <w:t>.</w:t>
      </w:r>
    </w:p>
    <w:p w14:paraId="7DE3A7BD" w14:textId="77777777" w:rsidR="00992A56" w:rsidRPr="00E702FD" w:rsidRDefault="00992A56" w:rsidP="00B9711A">
      <w:pPr>
        <w:ind w:left="800"/>
        <w:rPr>
          <w:rFonts w:ascii="Yu Mincho Demibold" w:eastAsiaTheme="minorEastAsia" w:hAnsi="Yu Mincho Demibold"/>
          <w:iCs/>
          <w:lang w:val="ko-KR"/>
        </w:rPr>
      </w:pPr>
    </w:p>
    <w:p w14:paraId="33DAC578" w14:textId="3DF36684" w:rsidR="00A10B64" w:rsidRDefault="00A10B64" w:rsidP="00A10B64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proofErr w:type="spellStart"/>
      <w:r>
        <w:rPr>
          <w:rFonts w:ascii="Yu Mincho Demibold" w:eastAsiaTheme="minorEastAsia" w:hAnsi="Yu Mincho Demibold" w:hint="eastAsia"/>
          <w:iCs/>
          <w:sz w:val="28"/>
          <w:szCs w:val="28"/>
          <w:lang w:val="ko-KR"/>
        </w:rPr>
        <w:t>C</w:t>
      </w:r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lass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Activation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Map</w:t>
      </w:r>
      <w:proofErr w:type="spellEnd"/>
    </w:p>
    <w:p w14:paraId="32ABAF31" w14:textId="77777777" w:rsidR="00210B66" w:rsidRPr="00210B66" w:rsidRDefault="00210B66" w:rsidP="00210B66">
      <w:pPr>
        <w:pStyle w:val="af2"/>
        <w:ind w:left="1160"/>
        <w:rPr>
          <w:rFonts w:asciiTheme="minorEastAsia" w:eastAsiaTheme="minorEastAsia" w:hAnsiTheme="minorEastAsia" w:cs="Arial"/>
          <w:sz w:val="23"/>
          <w:szCs w:val="23"/>
        </w:rPr>
      </w:pPr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Class Activation Mapping (CAM) 이란 CNN이 특정 </w:t>
      </w:r>
      <w:proofErr w:type="spellStart"/>
      <w:r w:rsidRPr="00210B66">
        <w:rPr>
          <w:rFonts w:asciiTheme="minorEastAsia" w:eastAsiaTheme="minorEastAsia" w:hAnsiTheme="minorEastAsia" w:cs="Arial"/>
          <w:sz w:val="23"/>
          <w:szCs w:val="23"/>
        </w:rPr>
        <w:t>클라스</w:t>
      </w:r>
      <w:proofErr w:type="spell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이미지를 그 </w:t>
      </w:r>
      <w:proofErr w:type="spellStart"/>
      <w:r w:rsidRPr="00210B66">
        <w:rPr>
          <w:rFonts w:asciiTheme="minorEastAsia" w:eastAsiaTheme="minorEastAsia" w:hAnsiTheme="minorEastAsia" w:cs="Arial"/>
          <w:sz w:val="23"/>
          <w:szCs w:val="23"/>
        </w:rPr>
        <w:t>클라스라고</w:t>
      </w:r>
      <w:proofErr w:type="spell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예측하게 한 그 이미지 내의 위치 정보를 의미한다. </w:t>
      </w:r>
    </w:p>
    <w:p w14:paraId="08FD4D8F" w14:textId="396467AB" w:rsidR="00210B66" w:rsidRPr="00210B66" w:rsidRDefault="00210B66" w:rsidP="00210B66">
      <w:pPr>
        <w:rPr>
          <w:rFonts w:asciiTheme="minorEastAsia" w:eastAsiaTheme="minorEastAsia" w:hAnsiTheme="minorEastAsia" w:cs="Arial"/>
          <w:sz w:val="23"/>
          <w:szCs w:val="23"/>
        </w:rPr>
      </w:pPr>
      <w:r w:rsidRPr="00210B6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A26EDEF" wp14:editId="66BAB5D0">
            <wp:extent cx="5943600" cy="26295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b"/>
          <w:rFonts w:asciiTheme="minorEastAsia" w:eastAsiaTheme="minorEastAsia" w:hAnsiTheme="minorEastAsia" w:cs="Arial"/>
          <w:sz w:val="23"/>
          <w:szCs w:val="23"/>
        </w:rPr>
        <w:footnoteReference w:id="3"/>
      </w:r>
    </w:p>
    <w:p w14:paraId="48946A04" w14:textId="28827248" w:rsidR="00210B66" w:rsidRDefault="00210B66" w:rsidP="00382D79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위 </w:t>
      </w:r>
      <w:proofErr w:type="gramStart"/>
      <w:r w:rsidRPr="00210B66">
        <w:rPr>
          <w:rFonts w:asciiTheme="minorEastAsia" w:eastAsiaTheme="minorEastAsia" w:hAnsiTheme="minorEastAsia" w:cs="Arial"/>
          <w:sz w:val="23"/>
          <w:szCs w:val="23"/>
        </w:rPr>
        <w:t>figure 는</w:t>
      </w:r>
      <w:proofErr w:type="gram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CAM 과 CAM 의 네트워크 구조를 보여준다. 우선 기본적인 구조는 Network in Network 과 </w:t>
      </w:r>
      <w:proofErr w:type="spellStart"/>
      <w:r w:rsidRPr="00210B66">
        <w:rPr>
          <w:rFonts w:asciiTheme="minorEastAsia" w:eastAsiaTheme="minorEastAsia" w:hAnsiTheme="minorEastAsia" w:cs="Arial"/>
          <w:sz w:val="23"/>
          <w:szCs w:val="23"/>
        </w:rPr>
        <w:t>GoogleNet</w:t>
      </w:r>
      <w:proofErr w:type="spell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과 흡사하다. 하지만 결정적인 차이점이 마지막 Conv Layer를 Fc-Layer 로 Flatten 하지 않고,</w:t>
      </w:r>
      <w:r w:rsidRPr="00210B66">
        <w:rPr>
          <w:rFonts w:asciiTheme="minorEastAsia" w:eastAsiaTheme="minorEastAsia" w:hAnsiTheme="minorEastAsia" w:cs="Arial"/>
          <w:b/>
          <w:bCs/>
          <w:sz w:val="23"/>
          <w:szCs w:val="23"/>
        </w:rPr>
        <w:t> </w:t>
      </w:r>
      <w:r w:rsidRPr="00210B66">
        <w:rPr>
          <w:rFonts w:asciiTheme="minorEastAsia" w:eastAsiaTheme="minorEastAsia" w:hAnsiTheme="minorEastAsia" w:cs="Arial"/>
          <w:sz w:val="23"/>
          <w:szCs w:val="23"/>
        </w:rPr>
        <w:t>GAP(Global Average Pooling</w:t>
      </w:r>
      <w:proofErr w:type="gramStart"/>
      <w:r w:rsidRPr="00210B66">
        <w:rPr>
          <w:rFonts w:asciiTheme="minorEastAsia" w:eastAsiaTheme="minorEastAsia" w:hAnsiTheme="minorEastAsia" w:cs="Arial"/>
          <w:sz w:val="23"/>
          <w:szCs w:val="23"/>
        </w:rPr>
        <w:t>) 을</w:t>
      </w:r>
      <w:proofErr w:type="gram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통해 새로운 Weig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h을</w:t>
      </w:r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만들어 낸다. 마지막 Conv Layer 가 총 n 개의 channel 로 이루어져 있다면, 각각의 채널들은 </w:t>
      </w:r>
      <w:proofErr w:type="gramStart"/>
      <w:r w:rsidRPr="00210B66">
        <w:rPr>
          <w:rFonts w:asciiTheme="minorEastAsia" w:eastAsiaTheme="minorEastAsia" w:hAnsiTheme="minorEastAsia" w:cs="Arial"/>
          <w:sz w:val="23"/>
          <w:szCs w:val="23"/>
        </w:rPr>
        <w:t>GAP 를</w:t>
      </w:r>
      <w:proofErr w:type="gram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통해 하나의 Weight 값으로 나타내고, 총 n 개의 Weight 들이 생긴다. 그리고 마지막에 </w:t>
      </w:r>
      <w:proofErr w:type="spellStart"/>
      <w:r w:rsidRPr="00210B66">
        <w:rPr>
          <w:rFonts w:asciiTheme="minorEastAsia" w:eastAsiaTheme="minorEastAsia" w:hAnsiTheme="minorEastAsia" w:cs="Arial"/>
          <w:sz w:val="23"/>
          <w:szCs w:val="23"/>
        </w:rPr>
        <w:t>Softmax</w:t>
      </w:r>
      <w:proofErr w:type="spell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함수로 연결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되어</w:t>
      </w:r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이 Weight 들도 </w:t>
      </w:r>
      <w:proofErr w:type="spellStart"/>
      <w:r w:rsidRPr="00210B66">
        <w:rPr>
          <w:rFonts w:asciiTheme="minorEastAsia" w:eastAsiaTheme="minorEastAsia" w:hAnsiTheme="minorEastAsia" w:cs="Arial"/>
          <w:sz w:val="23"/>
          <w:szCs w:val="23"/>
        </w:rPr>
        <w:t>백프롭을</w:t>
      </w:r>
      <w:proofErr w:type="spellEnd"/>
      <w:r w:rsidRPr="00210B66">
        <w:rPr>
          <w:rFonts w:asciiTheme="minorEastAsia" w:eastAsiaTheme="minorEastAsia" w:hAnsiTheme="minorEastAsia" w:cs="Arial"/>
          <w:sz w:val="23"/>
          <w:szCs w:val="23"/>
        </w:rPr>
        <w:t xml:space="preserve"> 통해 학습을 시키는 것이다.</w:t>
      </w:r>
    </w:p>
    <w:p w14:paraId="2F66F460" w14:textId="1BB9C48B" w:rsidR="00382D79" w:rsidRDefault="00382D79" w:rsidP="00382D79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</w:p>
    <w:p w14:paraId="309154B5" w14:textId="01E77764" w:rsidR="00382D79" w:rsidRDefault="00382D79" w:rsidP="00382D79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  <w:r>
        <w:rPr>
          <w:rFonts w:asciiTheme="minorEastAsia" w:eastAsiaTheme="minorEastAsia" w:hAnsiTheme="minorEastAsia" w:cs="Arial" w:hint="eastAsia"/>
          <w:sz w:val="23"/>
          <w:szCs w:val="23"/>
        </w:rPr>
        <w:t>그러나 우리 연구에서는 c</w:t>
      </w:r>
      <w:r>
        <w:rPr>
          <w:rFonts w:asciiTheme="minorEastAsia" w:eastAsiaTheme="minorEastAsia" w:hAnsiTheme="minorEastAsia" w:cs="Arial"/>
          <w:sz w:val="23"/>
          <w:szCs w:val="23"/>
        </w:rPr>
        <w:t>am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을 같이 실험하지 않고,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따로 </w:t>
      </w:r>
      <w:r w:rsidR="00CE7EFC">
        <w:rPr>
          <w:rFonts w:asciiTheme="minorEastAsia" w:eastAsiaTheme="minorEastAsia" w:hAnsiTheme="minorEastAsia" w:cs="Arial" w:hint="eastAsia"/>
          <w:sz w:val="23"/>
          <w:szCs w:val="23"/>
        </w:rPr>
        <w:t>코드를 분리하여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 실험</w:t>
      </w:r>
      <w:r w:rsidR="00CE7EFC">
        <w:rPr>
          <w:rFonts w:asciiTheme="minorEastAsia" w:eastAsiaTheme="minorEastAsia" w:hAnsiTheme="minorEastAsia" w:cs="Arial" w:hint="eastAsia"/>
          <w:sz w:val="23"/>
          <w:szCs w:val="23"/>
        </w:rPr>
        <w:t>을 진행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했다.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 Conv Layer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에서 추출한 </w:t>
      </w:r>
      <w:r>
        <w:rPr>
          <w:rFonts w:asciiTheme="minorEastAsia" w:eastAsiaTheme="minorEastAsia" w:hAnsiTheme="minorEastAsia" w:cs="Arial"/>
          <w:sz w:val="23"/>
          <w:szCs w:val="23"/>
        </w:rPr>
        <w:t>1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개의 샘플 데이터에서 </w:t>
      </w:r>
      <w:r>
        <w:rPr>
          <w:rFonts w:asciiTheme="minorEastAsia" w:eastAsiaTheme="minorEastAsia" w:hAnsiTheme="minorEastAsia" w:cs="Arial"/>
          <w:sz w:val="23"/>
          <w:szCs w:val="23"/>
        </w:rPr>
        <w:t>Heat Map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을 통해 </w:t>
      </w:r>
      <w:r>
        <w:rPr>
          <w:rFonts w:asciiTheme="minorEastAsia" w:eastAsiaTheme="minorEastAsia" w:hAnsiTheme="minorEastAsia" w:cs="Arial"/>
          <w:sz w:val="23"/>
          <w:szCs w:val="23"/>
        </w:rPr>
        <w:t>CAM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을 진행했다.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 </w:t>
      </w:r>
    </w:p>
    <w:p w14:paraId="40B5CEC7" w14:textId="526B6311" w:rsidR="00382D79" w:rsidRDefault="00382D79" w:rsidP="00382D79">
      <w:pPr>
        <w:ind w:firstLine="708"/>
        <w:jc w:val="center"/>
        <w:rPr>
          <w:rFonts w:asciiTheme="minorEastAsia" w:eastAsiaTheme="minorEastAsia" w:hAnsiTheme="minorEastAsia" w:cs="Arial"/>
          <w:sz w:val="23"/>
          <w:szCs w:val="23"/>
        </w:rPr>
      </w:pPr>
      <w:r>
        <w:rPr>
          <w:rFonts w:asciiTheme="minorEastAsia" w:eastAsiaTheme="minorEastAsia" w:hAnsiTheme="minorEastAsia" w:cs="Arial"/>
          <w:noProof/>
          <w:sz w:val="23"/>
          <w:szCs w:val="23"/>
        </w:rPr>
        <w:drawing>
          <wp:inline distT="0" distB="0" distL="0" distR="0" wp14:anchorId="3163EDC2" wp14:editId="17F13B46">
            <wp:extent cx="1219200" cy="1219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sz w:val="23"/>
          <w:szCs w:val="23"/>
        </w:rPr>
        <w:drawing>
          <wp:inline distT="0" distB="0" distL="0" distR="0" wp14:anchorId="6F97AA2F" wp14:editId="70D273D0">
            <wp:extent cx="1219200" cy="12192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6FAB" w14:textId="7561D77A" w:rsidR="00382D79" w:rsidRDefault="0074795F" w:rsidP="00382D79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  <w:r>
        <w:rPr>
          <w:rFonts w:asciiTheme="minorEastAsia" w:eastAsiaTheme="minorEastAsia" w:hAnsiTheme="minorEastAsia" w:cs="Arial" w:hint="eastAsia"/>
          <w:sz w:val="23"/>
          <w:szCs w:val="23"/>
        </w:rPr>
        <w:lastRenderedPageBreak/>
        <w:t>1</w:t>
      </w:r>
      <w:r>
        <w:rPr>
          <w:rFonts w:asciiTheme="minorEastAsia" w:eastAsiaTheme="minorEastAsia" w:hAnsiTheme="minorEastAsia" w:cs="Arial"/>
          <w:sz w:val="23"/>
          <w:szCs w:val="23"/>
        </w:rPr>
        <w:t>28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x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128 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픽셀에서 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32 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사이즈의 이미지로 추출한 H</w:t>
      </w:r>
      <w:r>
        <w:rPr>
          <w:rFonts w:asciiTheme="minorEastAsia" w:eastAsiaTheme="minorEastAsia" w:hAnsiTheme="minorEastAsia" w:cs="Arial"/>
          <w:sz w:val="23"/>
          <w:szCs w:val="23"/>
        </w:rPr>
        <w:t>eat Map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은 위와 같다.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해당 사진을 통해,</w:t>
      </w:r>
      <w:r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 xml:space="preserve">이미지의 특징적인 부분에서 높은 값을 가지는 </w:t>
      </w:r>
      <w:r>
        <w:rPr>
          <w:rFonts w:asciiTheme="minorEastAsia" w:eastAsiaTheme="minorEastAsia" w:hAnsiTheme="minorEastAsia" w:cs="Arial"/>
          <w:sz w:val="23"/>
          <w:szCs w:val="23"/>
        </w:rPr>
        <w:t>Heat Map</w:t>
      </w:r>
      <w:r>
        <w:rPr>
          <w:rFonts w:asciiTheme="minorEastAsia" w:eastAsiaTheme="minorEastAsia" w:hAnsiTheme="minorEastAsia" w:cs="Arial" w:hint="eastAsia"/>
          <w:sz w:val="23"/>
          <w:szCs w:val="23"/>
        </w:rPr>
        <w:t>을 확인할 수 있다.</w:t>
      </w:r>
    </w:p>
    <w:p w14:paraId="18023522" w14:textId="77777777" w:rsidR="00382D79" w:rsidRDefault="00382D79" w:rsidP="00382D79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</w:p>
    <w:p w14:paraId="19FE2657" w14:textId="4484F734" w:rsidR="00210B66" w:rsidRDefault="00210B66" w:rsidP="00210B66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Accuracy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and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Loss</w:t>
      </w:r>
      <w:proofErr w:type="spellEnd"/>
    </w:p>
    <w:p w14:paraId="3358EAB6" w14:textId="77777777" w:rsidR="0074795F" w:rsidRDefault="00210B66" w:rsidP="0074795F">
      <w:pPr>
        <w:ind w:left="400" w:firstLine="308"/>
        <w:rPr>
          <w:rFonts w:asciiTheme="minorEastAsia" w:eastAsiaTheme="minorEastAsia" w:hAnsiTheme="minorEastAsia" w:cs="Arial"/>
          <w:sz w:val="23"/>
          <w:szCs w:val="23"/>
        </w:rPr>
      </w:pP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 xml:space="preserve">본 연구는 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>Epoch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 xml:space="preserve">와 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>Batch Size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>을 조정하며 여러 실험을 진행했다.</w:t>
      </w:r>
      <w:r w:rsidR="004964A9" w:rsidRPr="0074795F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</w:p>
    <w:p w14:paraId="4524773C" w14:textId="75311E95" w:rsidR="004964A9" w:rsidRPr="004964A9" w:rsidRDefault="004964A9" w:rsidP="0074795F">
      <w:pPr>
        <w:ind w:left="400" w:firstLine="308"/>
        <w:rPr>
          <w:rFonts w:asciiTheme="minorEastAsia" w:eastAsiaTheme="minorEastAsia" w:hAnsiTheme="minorEastAsia" w:cs="Arial"/>
          <w:sz w:val="23"/>
          <w:szCs w:val="23"/>
        </w:rPr>
      </w:pP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 xml:space="preserve">여기서 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>Epoch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>란,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>전체 트레이닝 셋이 신경망을 통과한 횟수를 의미한다.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>예를 들어,</w:t>
      </w:r>
      <w:r w:rsidRPr="0074795F">
        <w:rPr>
          <w:rFonts w:asciiTheme="minorEastAsia" w:eastAsiaTheme="minorEastAsia" w:hAnsiTheme="minorEastAsia" w:cs="Arial"/>
          <w:sz w:val="23"/>
          <w:szCs w:val="23"/>
        </w:rPr>
        <w:t xml:space="preserve"> 1-Epoch</w:t>
      </w:r>
      <w:r w:rsidRPr="0074795F">
        <w:rPr>
          <w:rFonts w:asciiTheme="minorEastAsia" w:eastAsiaTheme="minorEastAsia" w:hAnsiTheme="minorEastAsia" w:cs="Arial" w:hint="eastAsia"/>
          <w:sz w:val="23"/>
          <w:szCs w:val="23"/>
        </w:rPr>
        <w:t>는 전체 트레이닝 셋이 하나의 신경망에 적용되어 순전파와 역전파를 통해 신경망을 한 번 통과했다는 것을 의미한다.</w:t>
      </w:r>
    </w:p>
    <w:p w14:paraId="635C5AF0" w14:textId="77777777" w:rsidR="002B5CED" w:rsidRDefault="004964A9" w:rsidP="002B5CED">
      <w:pPr>
        <w:jc w:val="center"/>
        <w:rPr>
          <w:rFonts w:asciiTheme="minorEastAsia" w:eastAsiaTheme="minorEastAsia" w:hAnsiTheme="minorEastAsia" w:cs="Arial"/>
          <w:sz w:val="23"/>
          <w:szCs w:val="23"/>
        </w:rPr>
      </w:pPr>
      <w:r>
        <w:rPr>
          <w:rFonts w:hint="eastAsia"/>
          <w:noProof/>
        </w:rPr>
        <w:drawing>
          <wp:inline distT="0" distB="0" distL="0" distR="0" wp14:anchorId="7801E3BA" wp14:editId="72189D96">
            <wp:extent cx="5683018" cy="23717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617" cy="23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b"/>
          <w:rFonts w:asciiTheme="minorEastAsia" w:eastAsiaTheme="minorEastAsia" w:hAnsiTheme="minorEastAsia" w:cs="Arial"/>
          <w:sz w:val="23"/>
          <w:szCs w:val="23"/>
        </w:rPr>
        <w:footnoteReference w:id="4"/>
      </w:r>
    </w:p>
    <w:p w14:paraId="1A58E1B2" w14:textId="74FB2F8E" w:rsidR="004964A9" w:rsidRPr="002B5CED" w:rsidRDefault="004964A9" w:rsidP="0074795F">
      <w:pPr>
        <w:ind w:firstLine="708"/>
        <w:rPr>
          <w:rFonts w:asciiTheme="minorEastAsia" w:eastAsiaTheme="minorEastAsia" w:hAnsiTheme="minorEastAsia" w:cs="Arial"/>
          <w:sz w:val="23"/>
          <w:szCs w:val="23"/>
        </w:rPr>
      </w:pPr>
      <w:r w:rsidRPr="002B5CED">
        <w:rPr>
          <w:rFonts w:asciiTheme="minorEastAsia" w:eastAsiaTheme="minorEastAsia" w:hAnsiTheme="minorEastAsia" w:cs="Arial" w:hint="eastAsia"/>
          <w:sz w:val="23"/>
          <w:szCs w:val="23"/>
        </w:rPr>
        <w:t>B</w:t>
      </w:r>
      <w:r w:rsidRPr="002B5CED">
        <w:rPr>
          <w:rFonts w:asciiTheme="minorEastAsia" w:eastAsiaTheme="minorEastAsia" w:hAnsiTheme="minorEastAsia" w:cs="Arial"/>
          <w:sz w:val="23"/>
          <w:szCs w:val="23"/>
        </w:rPr>
        <w:t>atch Size</w:t>
      </w:r>
      <w:r w:rsidRPr="002B5CED">
        <w:rPr>
          <w:rFonts w:asciiTheme="minorEastAsia" w:eastAsiaTheme="minorEastAsia" w:hAnsiTheme="minorEastAsia" w:cs="Arial" w:hint="eastAsia"/>
          <w:sz w:val="23"/>
          <w:szCs w:val="23"/>
        </w:rPr>
        <w:t>란,</w:t>
      </w:r>
      <w:r w:rsidRPr="002B5CED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 w:rsidRPr="002B5CED">
        <w:rPr>
          <w:rFonts w:asciiTheme="minorEastAsia" w:eastAsiaTheme="minorEastAsia" w:hAnsiTheme="minorEastAsia" w:cs="Arial" w:hint="eastAsia"/>
          <w:sz w:val="23"/>
          <w:szCs w:val="23"/>
        </w:rPr>
        <w:t>전체 트레이닝 데이터 셋을 여러 작은 그룹으로 나눌 때,</w:t>
      </w:r>
      <w:r w:rsidRPr="002B5CED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 w:rsidRPr="002B5CED">
        <w:rPr>
          <w:rFonts w:asciiTheme="minorEastAsia" w:eastAsiaTheme="minorEastAsia" w:hAnsiTheme="minorEastAsia" w:cs="Arial" w:hint="eastAsia"/>
          <w:sz w:val="23"/>
          <w:szCs w:val="23"/>
        </w:rPr>
        <w:t>그 한 소그룹의 속하는 데이터 수를 의미한다.</w:t>
      </w:r>
      <w:r w:rsidRPr="002B5CED">
        <w:rPr>
          <w:rFonts w:asciiTheme="minorEastAsia" w:eastAsiaTheme="minorEastAsia" w:hAnsiTheme="minorEastAsia" w:cs="Arial"/>
          <w:sz w:val="23"/>
          <w:szCs w:val="23"/>
        </w:rPr>
        <w:t xml:space="preserve"> </w:t>
      </w:r>
      <w:r w:rsidRPr="002B5CED">
        <w:rPr>
          <w:rFonts w:asciiTheme="minorEastAsia" w:eastAsiaTheme="minorEastAsia" w:hAnsiTheme="minorEastAsia" w:cs="Arial" w:hint="eastAsia"/>
          <w:sz w:val="23"/>
          <w:szCs w:val="23"/>
        </w:rPr>
        <w:t>전체 트레이닝 셋을 작게 나누는 이유는 트레이닝 데이터를 통째로 신경망에 넣으면 비효율적인 리소스 사용으로 학습 시간이 오래 걸리기 때문이다.</w:t>
      </w:r>
    </w:p>
    <w:p w14:paraId="52901965" w14:textId="7E1F0D0D" w:rsidR="004964A9" w:rsidRPr="002B5CED" w:rsidRDefault="004964A9" w:rsidP="002B5CED">
      <w:pPr>
        <w:jc w:val="center"/>
        <w:rPr>
          <w:rFonts w:asciiTheme="minorEastAsia" w:eastAsiaTheme="minorEastAsia" w:hAnsiTheme="minorEastAsia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4CB45DF" wp14:editId="5800787F">
            <wp:extent cx="5067300" cy="35845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64" cy="35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CED">
        <w:rPr>
          <w:rStyle w:val="afb"/>
          <w:rFonts w:asciiTheme="minorEastAsia" w:eastAsiaTheme="minorEastAsia" w:hAnsiTheme="minorEastAsia" w:cs="Arial"/>
          <w:sz w:val="23"/>
          <w:szCs w:val="23"/>
        </w:rPr>
        <w:footnoteReference w:id="5"/>
      </w:r>
    </w:p>
    <w:p w14:paraId="11647F63" w14:textId="2BB7A10D" w:rsidR="00236B83" w:rsidRDefault="00236B83" w:rsidP="0074795F">
      <w:pPr>
        <w:ind w:firstLine="708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또한 </w:t>
      </w:r>
      <w:r w:rsidRPr="00236B83">
        <w:rPr>
          <w:sz w:val="23"/>
          <w:szCs w:val="23"/>
        </w:rPr>
        <w:t>Iteration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역시 존재한다.</w:t>
      </w:r>
      <w:r>
        <w:rPr>
          <w:sz w:val="23"/>
          <w:szCs w:val="23"/>
        </w:rPr>
        <w:t xml:space="preserve"> Iteration</w:t>
      </w:r>
      <w:r>
        <w:rPr>
          <w:rFonts w:hint="eastAsia"/>
          <w:sz w:val="23"/>
          <w:szCs w:val="23"/>
        </w:rPr>
        <w:t xml:space="preserve">란, </w:t>
      </w:r>
      <w:r>
        <w:rPr>
          <w:sz w:val="23"/>
          <w:szCs w:val="23"/>
        </w:rPr>
        <w:t>1 Epoch</w:t>
      </w:r>
      <w:r>
        <w:rPr>
          <w:rFonts w:hint="eastAsia"/>
          <w:sz w:val="23"/>
          <w:szCs w:val="23"/>
        </w:rPr>
        <w:t>를 마치는데 필요한 미니배치의 수를 의미한다.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예를 들어,</w:t>
      </w:r>
      <w:r>
        <w:rPr>
          <w:sz w:val="23"/>
          <w:szCs w:val="23"/>
        </w:rPr>
        <w:t xml:space="preserve"> 700</w:t>
      </w:r>
      <w:r>
        <w:rPr>
          <w:rFonts w:hint="eastAsia"/>
          <w:sz w:val="23"/>
          <w:szCs w:val="23"/>
        </w:rPr>
        <w:t xml:space="preserve">개의 데이터를 </w:t>
      </w:r>
      <w:r>
        <w:rPr>
          <w:sz w:val="23"/>
          <w:szCs w:val="23"/>
        </w:rPr>
        <w:t>100</w:t>
      </w:r>
      <w:r>
        <w:rPr>
          <w:rFonts w:hint="eastAsia"/>
          <w:sz w:val="23"/>
          <w:szCs w:val="23"/>
        </w:rPr>
        <w:t xml:space="preserve">개씩 </w:t>
      </w:r>
      <w:r>
        <w:rPr>
          <w:sz w:val="23"/>
          <w:szCs w:val="23"/>
        </w:rPr>
        <w:t>7</w:t>
      </w:r>
      <w:r>
        <w:rPr>
          <w:rFonts w:hint="eastAsia"/>
          <w:sz w:val="23"/>
          <w:szCs w:val="23"/>
        </w:rPr>
        <w:t>개의 미니배치로 나눌 때,</w:t>
      </w:r>
      <w:r>
        <w:rPr>
          <w:sz w:val="23"/>
          <w:szCs w:val="23"/>
        </w:rPr>
        <w:t xml:space="preserve"> 1 Epoch</w:t>
      </w:r>
      <w:r>
        <w:rPr>
          <w:rFonts w:hint="eastAsia"/>
          <w:sz w:val="23"/>
          <w:szCs w:val="23"/>
        </w:rPr>
        <w:t>를 위해서는 7</w:t>
      </w:r>
      <w:r>
        <w:rPr>
          <w:sz w:val="23"/>
          <w:szCs w:val="23"/>
        </w:rPr>
        <w:t>-iteration</w:t>
      </w:r>
      <w:r>
        <w:rPr>
          <w:rFonts w:hint="eastAsia"/>
          <w:sz w:val="23"/>
          <w:szCs w:val="23"/>
        </w:rPr>
        <w:t xml:space="preserve">이 필요하면 </w:t>
      </w:r>
      <w:r>
        <w:rPr>
          <w:sz w:val="23"/>
          <w:szCs w:val="23"/>
        </w:rPr>
        <w:t>7</w:t>
      </w:r>
      <w:r>
        <w:rPr>
          <w:rFonts w:hint="eastAsia"/>
          <w:sz w:val="23"/>
          <w:szCs w:val="23"/>
        </w:rPr>
        <w:t>번의 파라미터 업데이트가 진행됩니다.</w:t>
      </w:r>
    </w:p>
    <w:p w14:paraId="3EAA2DB0" w14:textId="21A79B19" w:rsidR="00F25BC8" w:rsidRDefault="00F25BC8" w:rsidP="00236B83">
      <w:pPr>
        <w:rPr>
          <w:sz w:val="23"/>
          <w:szCs w:val="23"/>
        </w:rPr>
      </w:pPr>
    </w:p>
    <w:p w14:paraId="35F5BF9C" w14:textId="362CB6E2" w:rsidR="00F25BC8" w:rsidRPr="00F25BC8" w:rsidRDefault="00F25BC8" w:rsidP="00236B83">
      <w:pPr>
        <w:rPr>
          <w:b/>
          <w:bCs/>
          <w:sz w:val="23"/>
          <w:szCs w:val="23"/>
        </w:rPr>
      </w:pPr>
      <w:r w:rsidRPr="00F25BC8">
        <w:rPr>
          <w:rFonts w:hint="eastAsia"/>
          <w:b/>
          <w:bCs/>
          <w:sz w:val="23"/>
          <w:szCs w:val="23"/>
        </w:rPr>
        <w:t xml:space="preserve">실험 </w:t>
      </w:r>
      <w:r w:rsidRPr="00F25BC8">
        <w:rPr>
          <w:b/>
          <w:bCs/>
          <w:sz w:val="23"/>
          <w:szCs w:val="23"/>
        </w:rPr>
        <w:t>1)</w:t>
      </w:r>
    </w:p>
    <w:p w14:paraId="666EE509" w14:textId="1D95A841" w:rsidR="00210B66" w:rsidRDefault="00210B66" w:rsidP="00210B66">
      <w:pPr>
        <w:pStyle w:val="af2"/>
        <w:ind w:left="800"/>
        <w:jc w:val="center"/>
        <w:rPr>
          <w:sz w:val="23"/>
          <w:szCs w:val="23"/>
        </w:rPr>
      </w:pPr>
      <w:r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46BEA7C9" wp14:editId="6D542BEB">
            <wp:extent cx="3805868" cy="2857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01" cy="285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sz w:val="23"/>
          <w:szCs w:val="23"/>
        </w:rPr>
        <w:drawing>
          <wp:inline distT="0" distB="0" distL="0" distR="0" wp14:anchorId="6909E932" wp14:editId="3C441A27">
            <wp:extent cx="3805868" cy="2857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89" cy="28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DBA0" w14:textId="6C70CB86" w:rsidR="00210B66" w:rsidRDefault="00210B66" w:rsidP="009E3A69">
      <w:pPr>
        <w:pStyle w:val="af2"/>
        <w:ind w:left="800" w:firstLine="616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먼저 </w:t>
      </w:r>
      <w:r>
        <w:rPr>
          <w:sz w:val="23"/>
          <w:szCs w:val="23"/>
        </w:rPr>
        <w:t>Epoch 30, Batch Size</w:t>
      </w:r>
      <w:r w:rsidR="00236B83">
        <w:rPr>
          <w:sz w:val="23"/>
          <w:szCs w:val="23"/>
        </w:rPr>
        <w:t xml:space="preserve"> 32</w:t>
      </w:r>
      <w:r w:rsidR="00236B83">
        <w:rPr>
          <w:rFonts w:hint="eastAsia"/>
          <w:sz w:val="23"/>
          <w:szCs w:val="23"/>
        </w:rPr>
        <w:t>일 때를 그래프로 나타냈다.</w:t>
      </w:r>
      <w:r w:rsidR="00236B83">
        <w:rPr>
          <w:sz w:val="23"/>
          <w:szCs w:val="23"/>
        </w:rPr>
        <w:t xml:space="preserve"> </w:t>
      </w:r>
      <w:proofErr w:type="gramStart"/>
      <w:r w:rsidR="00236B83">
        <w:rPr>
          <w:sz w:val="23"/>
          <w:szCs w:val="23"/>
        </w:rPr>
        <w:t xml:space="preserve">Train </w:t>
      </w:r>
      <w:r w:rsidR="00236B83">
        <w:rPr>
          <w:rFonts w:hint="eastAsia"/>
          <w:sz w:val="23"/>
          <w:szCs w:val="23"/>
        </w:rPr>
        <w:t>에</w:t>
      </w:r>
      <w:proofErr w:type="gramEnd"/>
      <w:r w:rsidR="00236B83">
        <w:rPr>
          <w:rFonts w:hint="eastAsia"/>
          <w:sz w:val="23"/>
          <w:szCs w:val="23"/>
        </w:rPr>
        <w:t xml:space="preserve"> 대한 </w:t>
      </w:r>
      <w:r w:rsidR="00236B83">
        <w:rPr>
          <w:sz w:val="23"/>
          <w:szCs w:val="23"/>
        </w:rPr>
        <w:t>accuracy</w:t>
      </w:r>
      <w:r w:rsidR="00DE19E2">
        <w:rPr>
          <w:sz w:val="23"/>
          <w:szCs w:val="23"/>
        </w:rPr>
        <w:t>(</w:t>
      </w:r>
      <w:r w:rsidR="00DE19E2">
        <w:rPr>
          <w:rFonts w:hint="eastAsia"/>
          <w:sz w:val="23"/>
          <w:szCs w:val="23"/>
        </w:rPr>
        <w:t>훈련 정확도)</w:t>
      </w:r>
      <w:r w:rsidR="00236B83">
        <w:rPr>
          <w:rFonts w:hint="eastAsia"/>
          <w:sz w:val="23"/>
          <w:szCs w:val="23"/>
        </w:rPr>
        <w:t xml:space="preserve">는 </w:t>
      </w:r>
      <w:r w:rsidR="00DE19E2">
        <w:rPr>
          <w:sz w:val="23"/>
          <w:szCs w:val="23"/>
        </w:rPr>
        <w:t>Epoch</w:t>
      </w:r>
      <w:r w:rsidR="00DE19E2">
        <w:rPr>
          <w:rFonts w:hint="eastAsia"/>
          <w:sz w:val="23"/>
          <w:szCs w:val="23"/>
        </w:rPr>
        <w:t>의 증가와 비례</w:t>
      </w:r>
      <w:r w:rsidR="00236B83">
        <w:rPr>
          <w:rFonts w:hint="eastAsia"/>
          <w:sz w:val="23"/>
          <w:szCs w:val="23"/>
        </w:rPr>
        <w:t>하나</w:t>
      </w:r>
      <w:r w:rsidR="00236B83">
        <w:rPr>
          <w:sz w:val="23"/>
          <w:szCs w:val="23"/>
        </w:rPr>
        <w:t xml:space="preserve">, test </w:t>
      </w:r>
      <w:r w:rsidR="00236B83">
        <w:rPr>
          <w:rFonts w:hint="eastAsia"/>
          <w:sz w:val="23"/>
          <w:szCs w:val="23"/>
        </w:rPr>
        <w:t xml:space="preserve">에 대한 </w:t>
      </w:r>
      <w:r w:rsidR="00236B83">
        <w:rPr>
          <w:sz w:val="23"/>
          <w:szCs w:val="23"/>
        </w:rPr>
        <w:t>accuracy</w:t>
      </w:r>
      <w:r w:rsidR="00DE19E2">
        <w:rPr>
          <w:sz w:val="23"/>
          <w:szCs w:val="23"/>
        </w:rPr>
        <w:t>(</w:t>
      </w:r>
      <w:r w:rsidR="00DE19E2">
        <w:rPr>
          <w:rFonts w:hint="eastAsia"/>
          <w:sz w:val="23"/>
          <w:szCs w:val="23"/>
        </w:rPr>
        <w:t>검증 정확도)는</w:t>
      </w:r>
      <w:r w:rsidR="00236B83">
        <w:rPr>
          <w:rFonts w:hint="eastAsia"/>
          <w:sz w:val="23"/>
          <w:szCs w:val="23"/>
        </w:rPr>
        <w:t xml:space="preserve"> </w:t>
      </w:r>
      <w:r w:rsidR="00236B83">
        <w:rPr>
          <w:sz w:val="23"/>
          <w:szCs w:val="23"/>
        </w:rPr>
        <w:t>1</w:t>
      </w:r>
      <w:r w:rsidR="00DE19E2">
        <w:rPr>
          <w:sz w:val="23"/>
          <w:szCs w:val="23"/>
        </w:rPr>
        <w:t>6 epoch</w:t>
      </w:r>
      <w:r w:rsidR="00DE19E2">
        <w:rPr>
          <w:rFonts w:hint="eastAsia"/>
          <w:sz w:val="23"/>
          <w:szCs w:val="23"/>
        </w:rPr>
        <w:t>에서 최고점을 찍은 후,</w:t>
      </w:r>
      <w:r w:rsidR="00DE19E2">
        <w:rPr>
          <w:sz w:val="23"/>
          <w:szCs w:val="23"/>
        </w:rPr>
        <w:t xml:space="preserve"> </w:t>
      </w:r>
      <w:r w:rsidR="00DE19E2">
        <w:rPr>
          <w:rFonts w:hint="eastAsia"/>
          <w:sz w:val="23"/>
          <w:szCs w:val="23"/>
        </w:rPr>
        <w:t>감소와 증가를 반복하고 있다.</w:t>
      </w:r>
      <w:r w:rsidR="00DE19E2">
        <w:rPr>
          <w:sz w:val="23"/>
          <w:szCs w:val="23"/>
        </w:rPr>
        <w:t xml:space="preserve"> </w:t>
      </w:r>
      <w:r w:rsidR="00DE19E2">
        <w:rPr>
          <w:rFonts w:hint="eastAsia"/>
          <w:sz w:val="23"/>
          <w:szCs w:val="23"/>
        </w:rPr>
        <w:t>이는 t</w:t>
      </w:r>
      <w:r w:rsidR="00DE19E2">
        <w:rPr>
          <w:sz w:val="23"/>
          <w:szCs w:val="23"/>
        </w:rPr>
        <w:t>r</w:t>
      </w:r>
      <w:r w:rsidR="00DE19E2">
        <w:rPr>
          <w:rFonts w:hint="eastAsia"/>
          <w:sz w:val="23"/>
          <w:szCs w:val="23"/>
        </w:rPr>
        <w:t>a</w:t>
      </w:r>
      <w:r w:rsidR="00DE19E2">
        <w:rPr>
          <w:sz w:val="23"/>
          <w:szCs w:val="23"/>
        </w:rPr>
        <w:t xml:space="preserve">in </w:t>
      </w:r>
      <w:r w:rsidR="00DE19E2">
        <w:rPr>
          <w:rFonts w:hint="eastAsia"/>
          <w:sz w:val="23"/>
          <w:szCs w:val="23"/>
        </w:rPr>
        <w:t xml:space="preserve">모델에서의 과적합이 </w:t>
      </w:r>
      <w:r w:rsidR="00DE19E2">
        <w:rPr>
          <w:sz w:val="23"/>
          <w:szCs w:val="23"/>
        </w:rPr>
        <w:t xml:space="preserve">test </w:t>
      </w:r>
      <w:r w:rsidR="00DE19E2">
        <w:rPr>
          <w:rFonts w:hint="eastAsia"/>
          <w:sz w:val="23"/>
          <w:szCs w:val="23"/>
        </w:rPr>
        <w:t>모델에서 일반화하기 어렵다는 점을 보여주고 있다.</w:t>
      </w:r>
      <w:r w:rsidR="00F25BC8">
        <w:rPr>
          <w:sz w:val="23"/>
          <w:szCs w:val="23"/>
        </w:rPr>
        <w:t xml:space="preserve"> </w:t>
      </w:r>
      <w:r w:rsidR="00F25BC8">
        <w:rPr>
          <w:rFonts w:hint="eastAsia"/>
          <w:sz w:val="23"/>
          <w:szCs w:val="23"/>
        </w:rPr>
        <w:t>즉 불필요한 특징을 배운다고 볼 수 있다.</w:t>
      </w:r>
      <w:r w:rsidR="00F25BC8">
        <w:rPr>
          <w:sz w:val="23"/>
          <w:szCs w:val="23"/>
        </w:rPr>
        <w:t xml:space="preserve"> </w:t>
      </w:r>
      <w:r w:rsidR="00F25BC8">
        <w:rPr>
          <w:rFonts w:hint="eastAsia"/>
          <w:sz w:val="23"/>
          <w:szCs w:val="23"/>
        </w:rPr>
        <w:t>마찬가지로 T</w:t>
      </w:r>
      <w:r w:rsidR="00F25BC8">
        <w:rPr>
          <w:sz w:val="23"/>
          <w:szCs w:val="23"/>
        </w:rPr>
        <w:t>rain</w:t>
      </w:r>
      <w:r w:rsidR="00F25BC8">
        <w:rPr>
          <w:rFonts w:hint="eastAsia"/>
          <w:sz w:val="23"/>
          <w:szCs w:val="23"/>
        </w:rPr>
        <w:t xml:space="preserve">에 대한 </w:t>
      </w:r>
      <w:r w:rsidR="00F25BC8">
        <w:rPr>
          <w:sz w:val="23"/>
          <w:szCs w:val="23"/>
        </w:rPr>
        <w:t>loss(</w:t>
      </w:r>
      <w:r w:rsidR="00F25BC8">
        <w:rPr>
          <w:rFonts w:hint="eastAsia"/>
          <w:sz w:val="23"/>
          <w:szCs w:val="23"/>
        </w:rPr>
        <w:t>훈련 손실)은 꾸준히 낮아지나,</w:t>
      </w:r>
      <w:r w:rsidR="00F25BC8">
        <w:rPr>
          <w:sz w:val="23"/>
          <w:szCs w:val="23"/>
        </w:rPr>
        <w:t xml:space="preserve"> </w:t>
      </w:r>
      <w:r w:rsidR="00F25BC8">
        <w:rPr>
          <w:rFonts w:hint="eastAsia"/>
          <w:sz w:val="23"/>
          <w:szCs w:val="23"/>
        </w:rPr>
        <w:t>E</w:t>
      </w:r>
      <w:r w:rsidR="00F25BC8">
        <w:rPr>
          <w:sz w:val="23"/>
          <w:szCs w:val="23"/>
        </w:rPr>
        <w:t>poch</w:t>
      </w:r>
      <w:r w:rsidR="00F25BC8">
        <w:rPr>
          <w:rFonts w:hint="eastAsia"/>
          <w:sz w:val="23"/>
          <w:szCs w:val="23"/>
        </w:rPr>
        <w:t xml:space="preserve">가 증가함에 따라 누적되는 </w:t>
      </w:r>
      <w:proofErr w:type="spellStart"/>
      <w:r w:rsidR="00F25BC8">
        <w:rPr>
          <w:rFonts w:hint="eastAsia"/>
          <w:sz w:val="23"/>
          <w:szCs w:val="23"/>
        </w:rPr>
        <w:t>과적합</w:t>
      </w:r>
      <w:proofErr w:type="spellEnd"/>
      <w:r w:rsidR="00F25BC8">
        <w:rPr>
          <w:rFonts w:hint="eastAsia"/>
          <w:sz w:val="23"/>
          <w:szCs w:val="23"/>
        </w:rPr>
        <w:t xml:space="preserve"> 요소가 </w:t>
      </w:r>
      <w:r w:rsidR="00F25BC8">
        <w:rPr>
          <w:sz w:val="23"/>
          <w:szCs w:val="23"/>
        </w:rPr>
        <w:t>Test</w:t>
      </w:r>
      <w:r w:rsidR="00F25BC8">
        <w:rPr>
          <w:rFonts w:hint="eastAsia"/>
          <w:sz w:val="23"/>
          <w:szCs w:val="23"/>
        </w:rPr>
        <w:t xml:space="preserve">에 대한 </w:t>
      </w:r>
      <w:r w:rsidR="00F25BC8">
        <w:rPr>
          <w:sz w:val="23"/>
          <w:szCs w:val="23"/>
        </w:rPr>
        <w:t>loss(</w:t>
      </w:r>
      <w:r w:rsidR="00F25BC8">
        <w:rPr>
          <w:rFonts w:hint="eastAsia"/>
          <w:sz w:val="23"/>
          <w:szCs w:val="23"/>
        </w:rPr>
        <w:t>검증 손실)을 높일 수 있는 요인으로 작용할 수 있다.</w:t>
      </w:r>
    </w:p>
    <w:p w14:paraId="3E3CC233" w14:textId="3BF2F55F" w:rsidR="00F25BC8" w:rsidRDefault="00F25BC8" w:rsidP="00210B66">
      <w:pPr>
        <w:pStyle w:val="af2"/>
        <w:ind w:left="800"/>
        <w:rPr>
          <w:sz w:val="23"/>
          <w:szCs w:val="23"/>
        </w:rPr>
      </w:pPr>
    </w:p>
    <w:p w14:paraId="72BC04FE" w14:textId="767CF9D4" w:rsidR="00F25BC8" w:rsidRPr="00F25BC8" w:rsidRDefault="00F25BC8" w:rsidP="00F25BC8">
      <w:pPr>
        <w:rPr>
          <w:b/>
          <w:bCs/>
          <w:sz w:val="23"/>
          <w:szCs w:val="23"/>
        </w:rPr>
      </w:pPr>
      <w:r w:rsidRPr="00F25BC8">
        <w:rPr>
          <w:rFonts w:hint="eastAsia"/>
          <w:b/>
          <w:bCs/>
          <w:sz w:val="23"/>
          <w:szCs w:val="23"/>
        </w:rPr>
        <w:lastRenderedPageBreak/>
        <w:t xml:space="preserve">실험 </w:t>
      </w:r>
      <w:r w:rsidRPr="00F25BC8">
        <w:rPr>
          <w:b/>
          <w:bCs/>
          <w:sz w:val="23"/>
          <w:szCs w:val="23"/>
        </w:rPr>
        <w:t>2)</w:t>
      </w:r>
    </w:p>
    <w:p w14:paraId="239BAA2D" w14:textId="19D16252" w:rsidR="00DE19E2" w:rsidRPr="00DE19E2" w:rsidRDefault="00DE19E2" w:rsidP="00DE19E2">
      <w:pPr>
        <w:pStyle w:val="af2"/>
        <w:ind w:left="800"/>
        <w:jc w:val="center"/>
        <w:rPr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 wp14:anchorId="10B5A0C9" wp14:editId="22E5ECF4">
            <wp:extent cx="4123023" cy="30956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84" cy="309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 wp14:anchorId="4D9FD6D0" wp14:editId="79737FDA">
            <wp:extent cx="4123023" cy="30956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535" cy="31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E04B" w14:textId="5781F5F4" w:rsidR="00210B66" w:rsidRDefault="00DE19E2" w:rsidP="009E3A69">
      <w:pPr>
        <w:pStyle w:val="af2"/>
        <w:ind w:left="800" w:firstLine="616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다음은 </w:t>
      </w:r>
      <w:r>
        <w:rPr>
          <w:sz w:val="23"/>
          <w:szCs w:val="23"/>
        </w:rPr>
        <w:t>Epoch 30, Batch Size 50</w:t>
      </w:r>
      <w:r>
        <w:rPr>
          <w:rFonts w:hint="eastAsia"/>
          <w:sz w:val="23"/>
          <w:szCs w:val="23"/>
        </w:rPr>
        <w:t>일 때의 결과를 그래프로 나타냈다.</w:t>
      </w:r>
      <w:r>
        <w:rPr>
          <w:sz w:val="23"/>
          <w:szCs w:val="23"/>
        </w:rPr>
        <w:t xml:space="preserve"> </w:t>
      </w:r>
      <w:r w:rsidR="00F25BC8">
        <w:rPr>
          <w:rFonts w:hint="eastAsia"/>
          <w:sz w:val="23"/>
          <w:szCs w:val="23"/>
        </w:rPr>
        <w:t xml:space="preserve">실험 </w:t>
      </w:r>
      <w:r w:rsidR="00F25BC8">
        <w:rPr>
          <w:sz w:val="23"/>
          <w:szCs w:val="23"/>
        </w:rPr>
        <w:t>1</w:t>
      </w:r>
      <w:r w:rsidR="00F25BC8">
        <w:rPr>
          <w:rFonts w:hint="eastAsia"/>
          <w:sz w:val="23"/>
          <w:szCs w:val="23"/>
        </w:rPr>
        <w:t xml:space="preserve">과 두드러지게 대조되는 부분은 </w:t>
      </w:r>
      <w:r w:rsidR="00F25BC8">
        <w:rPr>
          <w:sz w:val="23"/>
          <w:szCs w:val="23"/>
        </w:rPr>
        <w:t>Train</w:t>
      </w:r>
      <w:r w:rsidR="00F25BC8">
        <w:rPr>
          <w:rFonts w:hint="eastAsia"/>
          <w:sz w:val="23"/>
          <w:szCs w:val="23"/>
        </w:rPr>
        <w:t xml:space="preserve">과 </w:t>
      </w:r>
      <w:r w:rsidR="00F25BC8">
        <w:rPr>
          <w:sz w:val="23"/>
          <w:szCs w:val="23"/>
        </w:rPr>
        <w:t xml:space="preserve">Test </w:t>
      </w:r>
      <w:r w:rsidR="00F25BC8">
        <w:rPr>
          <w:rFonts w:hint="eastAsia"/>
          <w:sz w:val="23"/>
          <w:szCs w:val="23"/>
        </w:rPr>
        <w:t>선의 간격</w:t>
      </w:r>
      <w:r w:rsidR="00F25BC8">
        <w:rPr>
          <w:sz w:val="23"/>
          <w:szCs w:val="23"/>
        </w:rPr>
        <w:t xml:space="preserve">, </w:t>
      </w:r>
      <w:r w:rsidR="00F25BC8">
        <w:rPr>
          <w:rFonts w:hint="eastAsia"/>
          <w:sz w:val="23"/>
          <w:szCs w:val="23"/>
        </w:rPr>
        <w:t>즉 차이가 커졌다는 점이다.</w:t>
      </w:r>
      <w:r w:rsidR="00F25BC8">
        <w:rPr>
          <w:sz w:val="23"/>
          <w:szCs w:val="23"/>
        </w:rPr>
        <w:t xml:space="preserve"> </w:t>
      </w:r>
      <w:r w:rsidR="00F25BC8">
        <w:rPr>
          <w:rFonts w:hint="eastAsia"/>
          <w:sz w:val="23"/>
          <w:szCs w:val="23"/>
        </w:rPr>
        <w:t>이 실험의 최종 결과값은 다음과 같다.</w:t>
      </w:r>
    </w:p>
    <w:p w14:paraId="2FC57991" w14:textId="77777777" w:rsidR="00A70E20" w:rsidRDefault="00A70E20" w:rsidP="00210B66">
      <w:pPr>
        <w:pStyle w:val="af2"/>
        <w:ind w:left="800"/>
        <w:rPr>
          <w:sz w:val="23"/>
          <w:szCs w:val="23"/>
        </w:rPr>
      </w:pPr>
    </w:p>
    <w:p w14:paraId="7B92944B" w14:textId="77777777" w:rsidR="00A70E20" w:rsidRDefault="00DE19E2" w:rsidP="00210B66">
      <w:pPr>
        <w:pStyle w:val="af2"/>
        <w:ind w:left="800"/>
        <w:rPr>
          <w:sz w:val="23"/>
          <w:szCs w:val="23"/>
        </w:rPr>
      </w:pPr>
      <w:r w:rsidRPr="00DE19E2">
        <w:rPr>
          <w:sz w:val="23"/>
          <w:szCs w:val="23"/>
        </w:rPr>
        <w:t xml:space="preserve">loss: 0.3219 </w:t>
      </w:r>
    </w:p>
    <w:p w14:paraId="2C48011D" w14:textId="77777777" w:rsidR="00A70E20" w:rsidRDefault="00DE19E2" w:rsidP="00210B66">
      <w:pPr>
        <w:pStyle w:val="af2"/>
        <w:ind w:left="800"/>
        <w:rPr>
          <w:sz w:val="23"/>
          <w:szCs w:val="23"/>
        </w:rPr>
      </w:pPr>
      <w:r w:rsidRPr="00DE19E2">
        <w:rPr>
          <w:sz w:val="23"/>
          <w:szCs w:val="23"/>
        </w:rPr>
        <w:t>accuracy: 0.8888</w:t>
      </w:r>
    </w:p>
    <w:p w14:paraId="5409DAAE" w14:textId="77777777" w:rsidR="00A70E20" w:rsidRDefault="00DE19E2" w:rsidP="00210B66">
      <w:pPr>
        <w:pStyle w:val="af2"/>
        <w:ind w:left="800"/>
        <w:rPr>
          <w:sz w:val="23"/>
          <w:szCs w:val="23"/>
        </w:rPr>
      </w:pPr>
      <w:proofErr w:type="spellStart"/>
      <w:r w:rsidRPr="00DE19E2">
        <w:rPr>
          <w:sz w:val="23"/>
          <w:szCs w:val="23"/>
        </w:rPr>
        <w:lastRenderedPageBreak/>
        <w:t>val_loss</w:t>
      </w:r>
      <w:proofErr w:type="spellEnd"/>
      <w:r w:rsidR="006A2691">
        <w:rPr>
          <w:sz w:val="23"/>
          <w:szCs w:val="23"/>
        </w:rPr>
        <w:t>(test):</w:t>
      </w:r>
      <w:r w:rsidRPr="00DE19E2">
        <w:rPr>
          <w:sz w:val="23"/>
          <w:szCs w:val="23"/>
        </w:rPr>
        <w:t xml:space="preserve"> 0.4795</w:t>
      </w:r>
    </w:p>
    <w:p w14:paraId="07CE19AF" w14:textId="19172007" w:rsidR="00DE19E2" w:rsidRDefault="00DE19E2" w:rsidP="00210B66">
      <w:pPr>
        <w:pStyle w:val="af2"/>
        <w:ind w:left="800"/>
        <w:rPr>
          <w:sz w:val="23"/>
          <w:szCs w:val="23"/>
        </w:rPr>
      </w:pPr>
      <w:proofErr w:type="spellStart"/>
      <w:r w:rsidRPr="00DE19E2">
        <w:rPr>
          <w:sz w:val="23"/>
          <w:szCs w:val="23"/>
        </w:rPr>
        <w:t>val_accuracy</w:t>
      </w:r>
      <w:proofErr w:type="spellEnd"/>
      <w:r w:rsidR="006A2691">
        <w:rPr>
          <w:sz w:val="23"/>
          <w:szCs w:val="23"/>
        </w:rPr>
        <w:t>(test)</w:t>
      </w:r>
      <w:r w:rsidRPr="00DE19E2">
        <w:rPr>
          <w:sz w:val="23"/>
          <w:szCs w:val="23"/>
        </w:rPr>
        <w:t>: 0.8447</w:t>
      </w:r>
    </w:p>
    <w:p w14:paraId="1B0FF7FE" w14:textId="77777777" w:rsidR="009E3A69" w:rsidRDefault="009E3A69" w:rsidP="009E3A69">
      <w:pPr>
        <w:pStyle w:val="af2"/>
        <w:ind w:left="800" w:firstLine="616"/>
        <w:rPr>
          <w:sz w:val="23"/>
          <w:szCs w:val="23"/>
        </w:rPr>
      </w:pPr>
    </w:p>
    <w:p w14:paraId="6DDDB22C" w14:textId="136B6BB7" w:rsidR="006A2691" w:rsidRDefault="006A2691" w:rsidP="009E3A69">
      <w:pPr>
        <w:pStyle w:val="af2"/>
        <w:ind w:left="800" w:firstLine="616"/>
        <w:rPr>
          <w:sz w:val="23"/>
          <w:szCs w:val="23"/>
        </w:rPr>
      </w:pPr>
      <w:r>
        <w:rPr>
          <w:rFonts w:hint="eastAsia"/>
          <w:sz w:val="23"/>
          <w:szCs w:val="23"/>
        </w:rPr>
        <w:t>이렇게 검증 데이터의 손실이 높고</w:t>
      </w:r>
      <w:r>
        <w:rPr>
          <w:sz w:val="23"/>
          <w:szCs w:val="23"/>
        </w:rPr>
        <w:t xml:space="preserve">, </w:t>
      </w:r>
      <w:r>
        <w:rPr>
          <w:rFonts w:hint="eastAsia"/>
          <w:sz w:val="23"/>
          <w:szCs w:val="23"/>
        </w:rPr>
        <w:t xml:space="preserve">정확도가 낮아진 이유는 실험2의 </w:t>
      </w:r>
      <w:r>
        <w:rPr>
          <w:sz w:val="23"/>
          <w:szCs w:val="23"/>
        </w:rPr>
        <w:t>Batch size</w:t>
      </w:r>
      <w:r>
        <w:rPr>
          <w:rFonts w:hint="eastAsia"/>
          <w:sz w:val="23"/>
          <w:szCs w:val="23"/>
        </w:rPr>
        <w:t xml:space="preserve">트레이닝 데이터를 실험 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>보다 높게 설정하였기 때문이다.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 xml:space="preserve">이로 인해 비효율적인 리소스 사용으로 학습 시간 역시 </w:t>
      </w:r>
      <w:r>
        <w:rPr>
          <w:sz w:val="23"/>
          <w:szCs w:val="23"/>
        </w:rPr>
        <w:t>Epoch</w:t>
      </w:r>
      <w:r>
        <w:rPr>
          <w:rFonts w:hint="eastAsia"/>
          <w:sz w:val="23"/>
          <w:szCs w:val="23"/>
        </w:rPr>
        <w:t>당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 xml:space="preserve">평균 </w:t>
      </w:r>
      <w:r>
        <w:rPr>
          <w:sz w:val="23"/>
          <w:szCs w:val="23"/>
        </w:rPr>
        <w:t>211</w:t>
      </w:r>
      <w:r>
        <w:rPr>
          <w:rFonts w:hint="eastAsia"/>
          <w:sz w:val="23"/>
          <w:szCs w:val="23"/>
        </w:rPr>
        <w:t xml:space="preserve">초를 기록한 실험 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 xml:space="preserve">과 다르게 실험 </w:t>
      </w: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 xml:space="preserve">는 </w:t>
      </w:r>
      <w:r>
        <w:rPr>
          <w:sz w:val="23"/>
          <w:szCs w:val="23"/>
        </w:rPr>
        <w:t>Epoch</w:t>
      </w:r>
      <w:r>
        <w:rPr>
          <w:rFonts w:hint="eastAsia"/>
          <w:sz w:val="23"/>
          <w:szCs w:val="23"/>
        </w:rPr>
        <w:t xml:space="preserve">당 평균 </w:t>
      </w:r>
      <w:r>
        <w:rPr>
          <w:sz w:val="23"/>
          <w:szCs w:val="23"/>
        </w:rPr>
        <w:t>282</w:t>
      </w:r>
      <w:r>
        <w:rPr>
          <w:rFonts w:hint="eastAsia"/>
          <w:sz w:val="23"/>
          <w:szCs w:val="23"/>
        </w:rPr>
        <w:t>초를 기록했다.</w:t>
      </w:r>
      <w:r w:rsidR="00A70E20">
        <w:rPr>
          <w:sz w:val="23"/>
          <w:szCs w:val="23"/>
        </w:rPr>
        <w:t xml:space="preserve"> </w:t>
      </w:r>
    </w:p>
    <w:p w14:paraId="1A5041DA" w14:textId="77777777" w:rsidR="009E3A69" w:rsidRDefault="00382D79" w:rsidP="009E3A69">
      <w:pPr>
        <w:rPr>
          <w:noProof/>
          <w:sz w:val="23"/>
          <w:szCs w:val="23"/>
        </w:rPr>
      </w:pPr>
      <w:r w:rsidRPr="00382D79">
        <w:rPr>
          <w:rFonts w:hint="eastAsia"/>
          <w:b/>
          <w:bCs/>
          <w:sz w:val="23"/>
          <w:szCs w:val="23"/>
        </w:rPr>
        <w:t xml:space="preserve">실험 </w:t>
      </w:r>
      <w:r w:rsidRPr="00382D79">
        <w:rPr>
          <w:b/>
          <w:bCs/>
          <w:sz w:val="23"/>
          <w:szCs w:val="23"/>
        </w:rPr>
        <w:t>3)</w:t>
      </w:r>
    </w:p>
    <w:p w14:paraId="60588128" w14:textId="77777777" w:rsidR="009E3A69" w:rsidRDefault="009E3A69" w:rsidP="009E3A69">
      <w:pPr>
        <w:jc w:val="center"/>
        <w:rPr>
          <w:b/>
          <w:bCs/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 wp14:anchorId="2ABCE37C" wp14:editId="0B0D2C5C">
            <wp:extent cx="4133850" cy="310375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15" cy="31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D381" w14:textId="7B9D65D4" w:rsidR="00A70E20" w:rsidRPr="009E3A69" w:rsidRDefault="009E3A69" w:rsidP="009E3A69">
      <w:pPr>
        <w:jc w:val="center"/>
        <w:rPr>
          <w:b/>
          <w:bCs/>
          <w:sz w:val="23"/>
          <w:szCs w:val="23"/>
        </w:rPr>
      </w:pPr>
      <w:r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DFBBD2" wp14:editId="1DF9EE5B">
            <wp:extent cx="4199141" cy="315277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82" cy="31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4B84" w14:textId="1B5E2588" w:rsidR="009E3A69" w:rsidRPr="009E3A69" w:rsidRDefault="009E3A69" w:rsidP="009E3A69">
      <w:pPr>
        <w:ind w:firstLine="708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실험 </w:t>
      </w:r>
      <w:r>
        <w:rPr>
          <w:sz w:val="23"/>
          <w:szCs w:val="23"/>
        </w:rPr>
        <w:t>3</w:t>
      </w:r>
      <w:r>
        <w:rPr>
          <w:rFonts w:hint="eastAsia"/>
          <w:sz w:val="23"/>
          <w:szCs w:val="23"/>
        </w:rPr>
        <w:t xml:space="preserve">은 </w:t>
      </w:r>
      <w:r>
        <w:rPr>
          <w:sz w:val="23"/>
          <w:szCs w:val="23"/>
        </w:rPr>
        <w:t>Epoch 30</w:t>
      </w:r>
      <w:r>
        <w:rPr>
          <w:rFonts w:hint="eastAsia"/>
          <w:sz w:val="23"/>
          <w:szCs w:val="23"/>
        </w:rPr>
        <w:t>,</w:t>
      </w:r>
      <w:r>
        <w:rPr>
          <w:sz w:val="23"/>
          <w:szCs w:val="23"/>
        </w:rPr>
        <w:t xml:space="preserve"> Batch Size 128</w:t>
      </w:r>
      <w:r>
        <w:rPr>
          <w:rFonts w:hint="eastAsia"/>
          <w:sz w:val="23"/>
          <w:szCs w:val="23"/>
        </w:rPr>
        <w:t>로 진행했다.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 xml:space="preserve">역시 실험 </w:t>
      </w: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>와 마찬가지로 검증 데이터의 손실이 높고,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최종 정확도는 차이가 더욱 벌어졌다.</w:t>
      </w:r>
      <w:r>
        <w:rPr>
          <w:sz w:val="23"/>
          <w:szCs w:val="23"/>
        </w:rPr>
        <w:t xml:space="preserve"> Batch Size</w:t>
      </w:r>
      <w:r>
        <w:rPr>
          <w:rFonts w:hint="eastAsia"/>
          <w:sz w:val="23"/>
          <w:szCs w:val="23"/>
        </w:rPr>
        <w:t>의 크기가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클수록 비효율적인 리소스 사용이 증가하였다.</w:t>
      </w:r>
      <w:r>
        <w:rPr>
          <w:sz w:val="23"/>
          <w:szCs w:val="23"/>
        </w:rPr>
        <w:t xml:space="preserve"> </w:t>
      </w:r>
      <w:r w:rsidRPr="009E3A69">
        <w:rPr>
          <w:rFonts w:asciiTheme="minorEastAsia" w:eastAsiaTheme="minorEastAsia" w:hAnsiTheme="minorEastAsia" w:hint="eastAsia"/>
        </w:rPr>
        <w:t>즉,</w:t>
      </w:r>
      <w:r w:rsidRPr="009E3A69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작은 </w:t>
      </w:r>
      <w:r>
        <w:rPr>
          <w:rFonts w:asciiTheme="minorEastAsia" w:eastAsiaTheme="minorEastAsia" w:hAnsiTheme="minorEastAsia"/>
        </w:rPr>
        <w:t>Batch Size</w:t>
      </w:r>
      <w:r>
        <w:rPr>
          <w:rFonts w:asciiTheme="minorEastAsia" w:eastAsiaTheme="minorEastAsia" w:hAnsiTheme="minorEastAsia" w:hint="eastAsia"/>
        </w:rPr>
        <w:t xml:space="preserve">의 실험 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 xml:space="preserve">이 </w:t>
      </w:r>
      <w:r w:rsidRPr="009E3A69">
        <w:rPr>
          <w:rFonts w:asciiTheme="minorEastAsia" w:eastAsiaTheme="minorEastAsia" w:hAnsiTheme="minorEastAsia" w:cs="Arial"/>
          <w:color w:val="000000"/>
          <w:spacing w:val="5"/>
          <w:shd w:val="clear" w:color="auto" w:fill="FFFFFF"/>
        </w:rPr>
        <w:t>generalization performance 측면</w:t>
      </w:r>
      <w:r>
        <w:rPr>
          <w:rFonts w:asciiTheme="minorEastAsia" w:eastAsiaTheme="minorEastAsia" w:hAnsiTheme="minorEastAsia" w:cs="Arial" w:hint="eastAsia"/>
          <w:color w:val="000000"/>
          <w:spacing w:val="5"/>
          <w:shd w:val="clear" w:color="auto" w:fill="FFFFFF"/>
        </w:rPr>
        <w:t>에서 우수한 것으로 나타났다.</w:t>
      </w:r>
      <w:r>
        <w:rPr>
          <w:rFonts w:asciiTheme="minorEastAsia" w:eastAsiaTheme="minorEastAsia" w:hAnsiTheme="minorEastAsia" w:cs="Arial"/>
          <w:color w:val="000000"/>
          <w:spacing w:val="5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cs="Arial" w:hint="eastAsia"/>
          <w:color w:val="000000"/>
          <w:spacing w:val="5"/>
          <w:shd w:val="clear" w:color="auto" w:fill="FFFFFF"/>
        </w:rPr>
        <w:t>따라서 본 연구 실험은 B</w:t>
      </w:r>
      <w:r>
        <w:rPr>
          <w:rFonts w:asciiTheme="minorEastAsia" w:eastAsiaTheme="minorEastAsia" w:hAnsiTheme="minorEastAsia" w:cs="Arial"/>
          <w:color w:val="000000"/>
          <w:spacing w:val="5"/>
          <w:shd w:val="clear" w:color="auto" w:fill="FFFFFF"/>
        </w:rPr>
        <w:t>atch Size 32</w:t>
      </w:r>
      <w:r>
        <w:rPr>
          <w:rFonts w:asciiTheme="minorEastAsia" w:eastAsiaTheme="minorEastAsia" w:hAnsiTheme="minorEastAsia" w:cs="Arial" w:hint="eastAsia"/>
          <w:color w:val="000000"/>
          <w:spacing w:val="5"/>
          <w:shd w:val="clear" w:color="auto" w:fill="FFFFFF"/>
        </w:rPr>
        <w:t>로 진행하기로 결정했다.</w:t>
      </w:r>
    </w:p>
    <w:p w14:paraId="0CC16E78" w14:textId="77777777" w:rsidR="00A70E20" w:rsidRPr="00382D79" w:rsidRDefault="00A70E20" w:rsidP="00A70E20">
      <w:pPr>
        <w:rPr>
          <w:b/>
          <w:bCs/>
          <w:sz w:val="23"/>
          <w:szCs w:val="23"/>
        </w:rPr>
      </w:pPr>
      <w:r w:rsidRPr="00382D79">
        <w:rPr>
          <w:rFonts w:hint="eastAsia"/>
          <w:b/>
          <w:bCs/>
          <w:sz w:val="23"/>
          <w:szCs w:val="23"/>
        </w:rPr>
        <w:t xml:space="preserve">실험 </w:t>
      </w:r>
      <w:r w:rsidRPr="00382D79">
        <w:rPr>
          <w:b/>
          <w:bCs/>
          <w:sz w:val="23"/>
          <w:szCs w:val="23"/>
        </w:rPr>
        <w:t xml:space="preserve">4) </w:t>
      </w:r>
    </w:p>
    <w:p w14:paraId="17DCD223" w14:textId="362781CC" w:rsidR="00A70E20" w:rsidRDefault="00A70E20" w:rsidP="00A70E20">
      <w:pPr>
        <w:pStyle w:val="af2"/>
        <w:ind w:left="80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0E71DB7E" wp14:editId="716F041C">
            <wp:extent cx="4400550" cy="33039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8" cy="331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3"/>
          <w:szCs w:val="23"/>
        </w:rPr>
        <w:drawing>
          <wp:inline distT="0" distB="0" distL="0" distR="0" wp14:anchorId="0D58CCC9" wp14:editId="02303E3F">
            <wp:extent cx="4326004" cy="32480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10" cy="324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7F53" w14:textId="6C34396C" w:rsidR="00A70E20" w:rsidRPr="00382D79" w:rsidRDefault="00A70E20" w:rsidP="009E3A69">
      <w:pPr>
        <w:pStyle w:val="af2"/>
        <w:ind w:left="800" w:firstLine="616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실험 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 xml:space="preserve">는 기존의 실험과 다르게 </w:t>
      </w:r>
      <w:r>
        <w:rPr>
          <w:sz w:val="23"/>
          <w:szCs w:val="23"/>
        </w:rPr>
        <w:t>Epoch</w:t>
      </w:r>
      <w:r>
        <w:rPr>
          <w:rFonts w:hint="eastAsia"/>
          <w:sz w:val="23"/>
          <w:szCs w:val="23"/>
        </w:rPr>
        <w:t xml:space="preserve">를 </w:t>
      </w:r>
      <w:r>
        <w:rPr>
          <w:sz w:val="23"/>
          <w:szCs w:val="23"/>
        </w:rPr>
        <w:t>50</w:t>
      </w:r>
      <w:r>
        <w:rPr>
          <w:rFonts w:hint="eastAsia"/>
          <w:sz w:val="23"/>
          <w:szCs w:val="23"/>
        </w:rPr>
        <w:t>으로 설정했다.</w:t>
      </w:r>
      <w:r>
        <w:rPr>
          <w:sz w:val="23"/>
          <w:szCs w:val="23"/>
        </w:rPr>
        <w:t xml:space="preserve"> Batch size</w:t>
      </w:r>
      <w:r>
        <w:rPr>
          <w:rFonts w:hint="eastAsia"/>
          <w:sz w:val="23"/>
          <w:szCs w:val="23"/>
        </w:rPr>
        <w:t xml:space="preserve">는 </w:t>
      </w:r>
      <w:r>
        <w:rPr>
          <w:sz w:val="23"/>
          <w:szCs w:val="23"/>
        </w:rPr>
        <w:t>32</w:t>
      </w:r>
      <w:r>
        <w:rPr>
          <w:rFonts w:hint="eastAsia"/>
          <w:sz w:val="23"/>
          <w:szCs w:val="23"/>
        </w:rPr>
        <w:t>로 진행했다.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 xml:space="preserve">실험 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 xml:space="preserve">는 실험 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 xml:space="preserve">과 비교하여 다음과 같은 특징을 가진다. 먼저 실험 </w:t>
      </w:r>
      <w:r>
        <w:rPr>
          <w:sz w:val="23"/>
          <w:szCs w:val="23"/>
        </w:rPr>
        <w:t xml:space="preserve">4 </w:t>
      </w:r>
      <w:r>
        <w:rPr>
          <w:rFonts w:hint="eastAsia"/>
          <w:sz w:val="23"/>
          <w:szCs w:val="23"/>
        </w:rPr>
        <w:t>역시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E</w:t>
      </w:r>
      <w:r>
        <w:rPr>
          <w:sz w:val="23"/>
          <w:szCs w:val="23"/>
        </w:rPr>
        <w:t>poch</w:t>
      </w:r>
      <w:r>
        <w:rPr>
          <w:rFonts w:hint="eastAsia"/>
          <w:sz w:val="23"/>
          <w:szCs w:val="23"/>
        </w:rPr>
        <w:t>가 진행됨에 따라 t</w:t>
      </w:r>
      <w:r>
        <w:rPr>
          <w:sz w:val="23"/>
          <w:szCs w:val="23"/>
        </w:rPr>
        <w:t>rain accuracy (</w:t>
      </w:r>
      <w:r>
        <w:rPr>
          <w:rFonts w:hint="eastAsia"/>
          <w:sz w:val="23"/>
          <w:szCs w:val="23"/>
        </w:rPr>
        <w:t xml:space="preserve">훈련 정확도)는 증가하지만 </w:t>
      </w:r>
      <w:r w:rsidR="00382D79">
        <w:rPr>
          <w:sz w:val="23"/>
          <w:szCs w:val="23"/>
        </w:rPr>
        <w:t>test accuracy(</w:t>
      </w:r>
      <w:r w:rsidR="00382D79">
        <w:rPr>
          <w:rFonts w:hint="eastAsia"/>
          <w:sz w:val="23"/>
          <w:szCs w:val="23"/>
        </w:rPr>
        <w:t>검증 정확도)</w:t>
      </w:r>
      <w:r>
        <w:rPr>
          <w:rFonts w:hint="eastAsia"/>
          <w:sz w:val="23"/>
          <w:szCs w:val="23"/>
        </w:rPr>
        <w:t>는</w:t>
      </w:r>
      <w:r w:rsidR="00382D79">
        <w:rPr>
          <w:rFonts w:hint="eastAsia"/>
          <w:sz w:val="23"/>
          <w:szCs w:val="23"/>
        </w:rPr>
        <w:t xml:space="preserve"> 계속된 증가를 보여주지 않는다는</w:t>
      </w:r>
      <w:r>
        <w:rPr>
          <w:rFonts w:hint="eastAsia"/>
          <w:sz w:val="23"/>
          <w:szCs w:val="23"/>
        </w:rPr>
        <w:t xml:space="preserve"> 실험 </w:t>
      </w: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>의 가설을 뒷받침한다.</w:t>
      </w:r>
      <w:r w:rsidR="00382D79">
        <w:rPr>
          <w:sz w:val="23"/>
          <w:szCs w:val="23"/>
        </w:rPr>
        <w:t xml:space="preserve"> </w:t>
      </w:r>
      <w:r w:rsidR="00382D79">
        <w:rPr>
          <w:rFonts w:hint="eastAsia"/>
          <w:sz w:val="23"/>
          <w:szCs w:val="23"/>
        </w:rPr>
        <w:t xml:space="preserve">또한 실험 </w:t>
      </w:r>
      <w:r w:rsidR="00382D79">
        <w:rPr>
          <w:sz w:val="23"/>
          <w:szCs w:val="23"/>
        </w:rPr>
        <w:t>1</w:t>
      </w:r>
      <w:r w:rsidR="00382D79">
        <w:rPr>
          <w:rFonts w:hint="eastAsia"/>
          <w:sz w:val="23"/>
          <w:szCs w:val="23"/>
        </w:rPr>
        <w:t>과 마찬가지로</w:t>
      </w:r>
      <w:r w:rsidR="00382D79">
        <w:rPr>
          <w:sz w:val="23"/>
          <w:szCs w:val="23"/>
        </w:rPr>
        <w:t xml:space="preserve">, </w:t>
      </w:r>
      <w:r w:rsidR="00382D79">
        <w:rPr>
          <w:rFonts w:hint="eastAsia"/>
          <w:sz w:val="23"/>
          <w:szCs w:val="23"/>
        </w:rPr>
        <w:t xml:space="preserve">실험 </w:t>
      </w:r>
      <w:r w:rsidR="00382D79">
        <w:rPr>
          <w:sz w:val="23"/>
          <w:szCs w:val="23"/>
        </w:rPr>
        <w:t>4</w:t>
      </w:r>
      <w:r w:rsidR="00382D79">
        <w:rPr>
          <w:rFonts w:hint="eastAsia"/>
          <w:sz w:val="23"/>
          <w:szCs w:val="23"/>
        </w:rPr>
        <w:t>의 l</w:t>
      </w:r>
      <w:r w:rsidR="00382D79">
        <w:rPr>
          <w:sz w:val="23"/>
          <w:szCs w:val="23"/>
        </w:rPr>
        <w:t>oss</w:t>
      </w:r>
      <w:r w:rsidR="00382D79">
        <w:rPr>
          <w:rFonts w:hint="eastAsia"/>
          <w:sz w:val="23"/>
          <w:szCs w:val="23"/>
        </w:rPr>
        <w:t xml:space="preserve"> 그래프를 통해서</w:t>
      </w:r>
      <w:r w:rsidR="00382D79">
        <w:rPr>
          <w:sz w:val="23"/>
          <w:szCs w:val="23"/>
        </w:rPr>
        <w:t xml:space="preserve"> train loss</w:t>
      </w:r>
      <w:r w:rsidR="00382D79">
        <w:rPr>
          <w:rFonts w:hint="eastAsia"/>
          <w:sz w:val="23"/>
          <w:szCs w:val="23"/>
        </w:rPr>
        <w:t xml:space="preserve">(훈련 손실)의 </w:t>
      </w:r>
      <w:proofErr w:type="spellStart"/>
      <w:r w:rsidR="00382D79">
        <w:rPr>
          <w:rFonts w:hint="eastAsia"/>
          <w:sz w:val="23"/>
          <w:szCs w:val="23"/>
        </w:rPr>
        <w:t>과적합</w:t>
      </w:r>
      <w:proofErr w:type="spellEnd"/>
      <w:r w:rsidR="00382D79">
        <w:rPr>
          <w:rFonts w:hint="eastAsia"/>
          <w:sz w:val="23"/>
          <w:szCs w:val="23"/>
        </w:rPr>
        <w:t xml:space="preserve"> 요소가 </w:t>
      </w:r>
      <w:r w:rsidR="00382D79">
        <w:rPr>
          <w:sz w:val="23"/>
          <w:szCs w:val="23"/>
        </w:rPr>
        <w:t>Test</w:t>
      </w:r>
      <w:r w:rsidR="00382D79">
        <w:rPr>
          <w:rFonts w:hint="eastAsia"/>
          <w:sz w:val="23"/>
          <w:szCs w:val="23"/>
        </w:rPr>
        <w:t xml:space="preserve">에 대한 </w:t>
      </w:r>
      <w:r w:rsidR="00382D79">
        <w:rPr>
          <w:sz w:val="23"/>
          <w:szCs w:val="23"/>
        </w:rPr>
        <w:t>loss(</w:t>
      </w:r>
      <w:r w:rsidR="00382D79">
        <w:rPr>
          <w:rFonts w:hint="eastAsia"/>
          <w:sz w:val="23"/>
          <w:szCs w:val="23"/>
        </w:rPr>
        <w:t xml:space="preserve">검증 손실)을 높일 수 있다는 </w:t>
      </w:r>
      <w:r w:rsidR="00382D79">
        <w:rPr>
          <w:rFonts w:hint="eastAsia"/>
          <w:sz w:val="23"/>
          <w:szCs w:val="23"/>
        </w:rPr>
        <w:lastRenderedPageBreak/>
        <w:t>점을 보여준다.</w:t>
      </w:r>
      <w:r w:rsidR="00382D79">
        <w:rPr>
          <w:sz w:val="23"/>
          <w:szCs w:val="23"/>
        </w:rPr>
        <w:t xml:space="preserve"> </w:t>
      </w:r>
      <w:r w:rsidR="00382D79">
        <w:rPr>
          <w:rFonts w:hint="eastAsia"/>
          <w:sz w:val="23"/>
          <w:szCs w:val="23"/>
        </w:rPr>
        <w:t xml:space="preserve">실험 </w:t>
      </w:r>
      <w:r w:rsidR="00382D79">
        <w:rPr>
          <w:sz w:val="23"/>
          <w:szCs w:val="23"/>
        </w:rPr>
        <w:t>1</w:t>
      </w:r>
      <w:r w:rsidR="00382D79">
        <w:rPr>
          <w:rFonts w:hint="eastAsia"/>
          <w:sz w:val="23"/>
          <w:szCs w:val="23"/>
        </w:rPr>
        <w:t xml:space="preserve">과 차이가 나는 부분은 </w:t>
      </w:r>
      <w:proofErr w:type="spellStart"/>
      <w:r w:rsidR="00382D79">
        <w:rPr>
          <w:rFonts w:hint="eastAsia"/>
          <w:sz w:val="23"/>
          <w:szCs w:val="23"/>
        </w:rPr>
        <w:t>최종값에서의</w:t>
      </w:r>
      <w:proofErr w:type="spellEnd"/>
      <w:r w:rsidR="00382D79">
        <w:rPr>
          <w:rFonts w:hint="eastAsia"/>
          <w:sz w:val="23"/>
          <w:szCs w:val="23"/>
        </w:rPr>
        <w:t xml:space="preserve"> a</w:t>
      </w:r>
      <w:r w:rsidR="00382D79">
        <w:rPr>
          <w:sz w:val="23"/>
          <w:szCs w:val="23"/>
        </w:rPr>
        <w:t>ccuracy</w:t>
      </w:r>
      <w:r w:rsidR="00382D79">
        <w:rPr>
          <w:rFonts w:hint="eastAsia"/>
          <w:sz w:val="23"/>
          <w:szCs w:val="23"/>
        </w:rPr>
        <w:t xml:space="preserve">와 </w:t>
      </w:r>
      <w:r w:rsidR="00382D79">
        <w:rPr>
          <w:sz w:val="23"/>
          <w:szCs w:val="23"/>
        </w:rPr>
        <w:t>loss</w:t>
      </w:r>
      <w:r w:rsidR="00382D79">
        <w:rPr>
          <w:rFonts w:hint="eastAsia"/>
          <w:sz w:val="23"/>
          <w:szCs w:val="23"/>
        </w:rPr>
        <w:t xml:space="preserve"> 각각의 t</w:t>
      </w:r>
      <w:r w:rsidR="00382D79">
        <w:rPr>
          <w:sz w:val="23"/>
          <w:szCs w:val="23"/>
        </w:rPr>
        <w:t xml:space="preserve">rain </w:t>
      </w:r>
      <w:r w:rsidR="00382D79">
        <w:rPr>
          <w:rFonts w:hint="eastAsia"/>
          <w:sz w:val="23"/>
          <w:szCs w:val="23"/>
        </w:rPr>
        <w:t xml:space="preserve">모델과 </w:t>
      </w:r>
      <w:r w:rsidR="00382D79">
        <w:rPr>
          <w:sz w:val="23"/>
          <w:szCs w:val="23"/>
        </w:rPr>
        <w:t xml:space="preserve">test </w:t>
      </w:r>
      <w:r w:rsidR="00382D79">
        <w:rPr>
          <w:rFonts w:hint="eastAsia"/>
          <w:sz w:val="23"/>
          <w:szCs w:val="23"/>
        </w:rPr>
        <w:t>모델이다.</w:t>
      </w:r>
      <w:r w:rsidR="00382D79">
        <w:rPr>
          <w:sz w:val="23"/>
          <w:szCs w:val="23"/>
        </w:rPr>
        <w:t xml:space="preserve"> </w:t>
      </w:r>
      <w:r w:rsidR="00382D79">
        <w:rPr>
          <w:rFonts w:hint="eastAsia"/>
          <w:sz w:val="23"/>
          <w:szCs w:val="23"/>
        </w:rPr>
        <w:t xml:space="preserve">두 모델 사이의 간격이 계속해서 벌어지는데 이 역시도 실험 </w:t>
      </w:r>
      <w:r w:rsidR="00382D79">
        <w:rPr>
          <w:sz w:val="23"/>
          <w:szCs w:val="23"/>
        </w:rPr>
        <w:t>1</w:t>
      </w:r>
      <w:r w:rsidR="00382D79">
        <w:rPr>
          <w:rFonts w:hint="eastAsia"/>
          <w:sz w:val="23"/>
          <w:szCs w:val="23"/>
        </w:rPr>
        <w:t>의 가설을 뒷받침한다.</w:t>
      </w:r>
      <w:r w:rsidR="00382D79">
        <w:rPr>
          <w:sz w:val="23"/>
          <w:szCs w:val="23"/>
        </w:rPr>
        <w:t xml:space="preserve"> </w:t>
      </w:r>
      <w:r w:rsidR="00382D79">
        <w:rPr>
          <w:rFonts w:hint="eastAsia"/>
          <w:sz w:val="23"/>
          <w:szCs w:val="23"/>
        </w:rPr>
        <w:t>따라서 본 실험은 E</w:t>
      </w:r>
      <w:r w:rsidR="00382D79">
        <w:rPr>
          <w:sz w:val="23"/>
          <w:szCs w:val="23"/>
        </w:rPr>
        <w:t>poch</w:t>
      </w:r>
      <w:r w:rsidR="00382D79">
        <w:rPr>
          <w:rFonts w:hint="eastAsia"/>
          <w:sz w:val="23"/>
          <w:szCs w:val="23"/>
        </w:rPr>
        <w:t>의 증가가 과적합을 유발하여 일반화에 장애를 준다는 결론을 내렸다.</w:t>
      </w:r>
      <w:r w:rsidR="001A4B05">
        <w:rPr>
          <w:sz w:val="23"/>
          <w:szCs w:val="23"/>
        </w:rPr>
        <w:t xml:space="preserve"> </w:t>
      </w:r>
      <w:r w:rsidR="001A4B05">
        <w:rPr>
          <w:rFonts w:hint="eastAsia"/>
          <w:sz w:val="23"/>
          <w:szCs w:val="23"/>
        </w:rPr>
        <w:t>또한 E</w:t>
      </w:r>
      <w:r w:rsidR="001A4B05">
        <w:rPr>
          <w:sz w:val="23"/>
          <w:szCs w:val="23"/>
        </w:rPr>
        <w:t>poch 30</w:t>
      </w:r>
      <w:r w:rsidR="001A4B05">
        <w:rPr>
          <w:rFonts w:hint="eastAsia"/>
          <w:sz w:val="23"/>
          <w:szCs w:val="23"/>
        </w:rPr>
        <w:t>으로 진행하기로 결정했다.</w:t>
      </w:r>
    </w:p>
    <w:p w14:paraId="7158B5C7" w14:textId="734279DE" w:rsidR="00210B66" w:rsidRPr="006A2691" w:rsidRDefault="00210B66" w:rsidP="00210B66">
      <w:pPr>
        <w:pStyle w:val="af2"/>
        <w:ind w:left="800"/>
        <w:rPr>
          <w:sz w:val="23"/>
          <w:szCs w:val="23"/>
        </w:rPr>
      </w:pPr>
    </w:p>
    <w:p w14:paraId="584A2D1D" w14:textId="77777777" w:rsidR="00210B66" w:rsidRPr="00210B66" w:rsidRDefault="00210B66" w:rsidP="00210B66">
      <w:pPr>
        <w:pStyle w:val="af2"/>
        <w:ind w:left="800"/>
        <w:rPr>
          <w:rFonts w:asciiTheme="minorEastAsia" w:eastAsiaTheme="minorEastAsia" w:hAnsiTheme="minorEastAsia" w:cs="Arial"/>
          <w:sz w:val="23"/>
          <w:szCs w:val="23"/>
        </w:rPr>
      </w:pPr>
    </w:p>
    <w:p w14:paraId="758CFBEB" w14:textId="5369B97F" w:rsidR="002954C6" w:rsidRPr="00210B66" w:rsidRDefault="00A10B64" w:rsidP="00210B66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proofErr w:type="spellStart"/>
      <w:r>
        <w:rPr>
          <w:rFonts w:ascii="Yu Mincho Demibold" w:eastAsiaTheme="minorEastAsia" w:hAnsi="Yu Mincho Demibold" w:hint="eastAsia"/>
          <w:iCs/>
          <w:sz w:val="28"/>
          <w:szCs w:val="28"/>
          <w:lang w:val="ko-KR"/>
        </w:rPr>
        <w:t>D</w:t>
      </w:r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iscussion</w:t>
      </w:r>
      <w:proofErr w:type="spellEnd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 xml:space="preserve"> and </w:t>
      </w: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Conclusion</w:t>
      </w:r>
      <w:proofErr w:type="spellEnd"/>
    </w:p>
    <w:p w14:paraId="61D7F135" w14:textId="1FD784AE" w:rsidR="002954C6" w:rsidRDefault="00CE2734" w:rsidP="002954C6">
      <w:pPr>
        <w:ind w:left="800"/>
        <w:jc w:val="center"/>
        <w:rPr>
          <w:rFonts w:ascii="Yu Mincho Demibold" w:eastAsiaTheme="minorEastAsia" w:hAnsi="Yu Mincho Demibold"/>
          <w:iCs/>
          <w:lang w:val="ko-KR"/>
        </w:rPr>
      </w:pPr>
      <w:r>
        <w:rPr>
          <w:rFonts w:ascii="Yu Mincho Demibold" w:eastAsiaTheme="minorEastAsia" w:hAnsi="Yu Mincho Demibold"/>
          <w:iCs/>
          <w:noProof/>
          <w:lang w:val="ko-KR"/>
        </w:rPr>
        <w:drawing>
          <wp:inline distT="0" distB="0" distL="0" distR="0" wp14:anchorId="2A09CEEB" wp14:editId="5553E0B1">
            <wp:extent cx="4807407" cy="3530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65" cy="35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C9AD" w14:textId="597CE0F5" w:rsidR="002954C6" w:rsidRDefault="002954C6" w:rsidP="00CE2734">
      <w:pPr>
        <w:ind w:left="800"/>
        <w:jc w:val="center"/>
        <w:rPr>
          <w:rFonts w:ascii="Yu Mincho Demibold" w:eastAsiaTheme="minorEastAsia" w:hAnsi="Yu Mincho Demibold"/>
          <w:iCs/>
          <w:lang w:val="ko-KR"/>
        </w:rPr>
      </w:pPr>
      <w:r>
        <w:rPr>
          <w:noProof/>
        </w:rPr>
        <w:drawing>
          <wp:inline distT="0" distB="0" distL="0" distR="0" wp14:anchorId="26CEF232" wp14:editId="04B1E054">
            <wp:extent cx="5943600" cy="155194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979D" w14:textId="4ADF8CBE" w:rsidR="00382D79" w:rsidRPr="00382D79" w:rsidRDefault="002954C6" w:rsidP="009E3A69">
      <w:pPr>
        <w:ind w:firstLine="40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  <w:r w:rsidRPr="00FB2881">
        <w:rPr>
          <w:rFonts w:asciiTheme="minorEastAsia" w:eastAsiaTheme="minorEastAsia" w:hAnsiTheme="minorEastAsia" w:hint="eastAsia"/>
          <w:iCs/>
          <w:lang w:val="ko-KR"/>
        </w:rPr>
        <w:t xml:space="preserve">최종적으로는 </w:t>
      </w:r>
      <w:proofErr w:type="spellStart"/>
      <w:r w:rsidRPr="00FB2881">
        <w:rPr>
          <w:rFonts w:ascii="Yu Mincho Demibold" w:eastAsia="Yu Mincho Demibold" w:hAnsi="Yu Mincho Demibold"/>
          <w:iCs/>
          <w:lang w:val="ko-KR"/>
        </w:rPr>
        <w:t>epoch</w:t>
      </w:r>
      <w:proofErr w:type="spellEnd"/>
      <w:r w:rsidRPr="00FB2881">
        <w:rPr>
          <w:rFonts w:asciiTheme="minorEastAsia" w:eastAsiaTheme="minorEastAsia" w:hAnsiTheme="minorEastAsia"/>
          <w:iCs/>
          <w:lang w:val="ko-KR"/>
        </w:rPr>
        <w:t xml:space="preserve"> = 30</w:t>
      </w:r>
      <w:r w:rsidRPr="00FB2881">
        <w:rPr>
          <w:rFonts w:asciiTheme="minorEastAsia" w:eastAsiaTheme="minorEastAsia" w:hAnsiTheme="minorEastAsia" w:hint="eastAsia"/>
          <w:iCs/>
          <w:lang w:val="ko-KR"/>
        </w:rPr>
        <w:t>으로 코드를 수행하였고,</w:t>
      </w:r>
      <w:r w:rsidRPr="00FB2881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Pr="00FB2881">
        <w:rPr>
          <w:rFonts w:ascii="Yu Mincho Demibold" w:eastAsia="Yu Mincho Demibold" w:hAnsi="Yu Mincho Demibold"/>
          <w:iCs/>
          <w:lang w:val="ko-KR"/>
        </w:rPr>
        <w:t>epoch</w:t>
      </w:r>
      <w:proofErr w:type="spellEnd"/>
      <w:r w:rsidRPr="00FB2881">
        <w:rPr>
          <w:rFonts w:asciiTheme="minorEastAsia" w:eastAsiaTheme="minorEastAsia" w:hAnsiTheme="minorEastAsia"/>
          <w:iCs/>
          <w:lang w:val="ko-KR"/>
        </w:rPr>
        <w:t xml:space="preserve"> </w:t>
      </w:r>
      <w:r w:rsidRPr="00FB2881">
        <w:rPr>
          <w:rFonts w:asciiTheme="minorEastAsia" w:eastAsiaTheme="minorEastAsia" w:hAnsiTheme="minorEastAsia" w:hint="eastAsia"/>
          <w:iCs/>
          <w:lang w:val="ko-KR"/>
        </w:rPr>
        <w:t>=</w:t>
      </w:r>
      <w:r w:rsidRPr="00FB2881">
        <w:rPr>
          <w:rFonts w:asciiTheme="minorEastAsia" w:eastAsiaTheme="minorEastAsia" w:hAnsiTheme="minorEastAsia"/>
          <w:iCs/>
          <w:lang w:val="ko-KR"/>
        </w:rPr>
        <w:t xml:space="preserve"> 24</w:t>
      </w:r>
      <w:r w:rsidRPr="00FB2881">
        <w:rPr>
          <w:rFonts w:asciiTheme="minorEastAsia" w:eastAsiaTheme="minorEastAsia" w:hAnsiTheme="minorEastAsia" w:hint="eastAsia"/>
          <w:iCs/>
          <w:lang w:val="ko-KR"/>
        </w:rPr>
        <w:t>일 때</w:t>
      </w:r>
      <w:r w:rsidRPr="00FB2881">
        <w:rPr>
          <w:rFonts w:asciiTheme="minorEastAsia" w:eastAsiaTheme="minorEastAsia" w:hAnsiTheme="minorEastAsia"/>
          <w:iCs/>
          <w:lang w:val="ko-KR"/>
        </w:rPr>
        <w:t xml:space="preserve">, </w:t>
      </w:r>
      <w:r w:rsidRPr="00FB2881">
        <w:rPr>
          <w:rFonts w:asciiTheme="minorEastAsia" w:eastAsiaTheme="minorEastAsia" w:hAnsiTheme="minorEastAsia" w:hint="eastAsia"/>
          <w:iCs/>
          <w:lang w:val="ko-KR"/>
        </w:rPr>
        <w:t xml:space="preserve">정확도가 </w:t>
      </w:r>
      <w:r w:rsidRPr="00FB2881">
        <w:rPr>
          <w:rFonts w:asciiTheme="minorEastAsia" w:eastAsiaTheme="minorEastAsia" w:hAnsiTheme="minorEastAsia"/>
          <w:iCs/>
          <w:lang w:val="ko-KR"/>
        </w:rPr>
        <w:t>0.8497</w:t>
      </w:r>
      <w:r w:rsidRPr="00FB2881">
        <w:rPr>
          <w:rFonts w:asciiTheme="minorEastAsia" w:eastAsiaTheme="minorEastAsia" w:hAnsiTheme="minorEastAsia" w:hint="eastAsia"/>
          <w:iCs/>
          <w:lang w:val="ko-KR"/>
        </w:rPr>
        <w:t>로 가장 우수하게 나온 것을 확인할 수 있었다</w:t>
      </w:r>
      <w:r w:rsidRPr="00FB2881">
        <w:rPr>
          <w:rFonts w:asciiTheme="minorEastAsia" w:eastAsiaTheme="minorEastAsia" w:hAnsiTheme="minorEastAsia"/>
          <w:iCs/>
          <w:lang w:val="ko-KR"/>
        </w:rPr>
        <w:t>.</w:t>
      </w:r>
      <w:r w:rsidR="00FB2881" w:rsidRPr="00FB2881">
        <w:rPr>
          <w:rFonts w:asciiTheme="minorEastAsia" w:eastAsiaTheme="minorEastAsia" w:hAnsiTheme="minorEastAsia"/>
          <w:iCs/>
          <w:lang w:val="ko-KR"/>
        </w:rPr>
        <w:t xml:space="preserve"> </w:t>
      </w:r>
      <w:proofErr w:type="spellStart"/>
      <w:r w:rsidR="00FB2881" w:rsidRPr="00FB2881">
        <w:rPr>
          <w:rFonts w:ascii="Yu Mincho Demibold" w:eastAsia="Yu Mincho Demibold" w:hAnsi="Yu Mincho Demibold"/>
          <w:iCs/>
          <w:lang w:val="ko-KR"/>
        </w:rPr>
        <w:t>Epoch</w:t>
      </w:r>
      <w:r w:rsidR="00FB2881" w:rsidRPr="00FB2881">
        <w:rPr>
          <w:rFonts w:asciiTheme="minorEastAsia" w:eastAsiaTheme="minorEastAsia" w:hAnsiTheme="minorEastAsia" w:hint="eastAsia"/>
          <w:iCs/>
          <w:lang w:val="ko-KR"/>
        </w:rPr>
        <w:t>가</w:t>
      </w:r>
      <w:proofErr w:type="spellEnd"/>
      <w:r w:rsidR="00FB2881" w:rsidRPr="00FB2881">
        <w:rPr>
          <w:rFonts w:asciiTheme="minorEastAsia" w:eastAsiaTheme="minorEastAsia" w:hAnsiTheme="minorEastAsia" w:hint="eastAsia"/>
          <w:iCs/>
          <w:lang w:val="ko-KR"/>
        </w:rPr>
        <w:t xml:space="preserve"> </w:t>
      </w:r>
      <w:r w:rsidR="00FB2881" w:rsidRPr="00FB2881">
        <w:rPr>
          <w:rFonts w:asciiTheme="minorEastAsia" w:eastAsiaTheme="minorEastAsia" w:hAnsiTheme="minorEastAsia"/>
          <w:iCs/>
          <w:lang w:val="ko-KR"/>
        </w:rPr>
        <w:t>30</w:t>
      </w:r>
      <w:r w:rsidR="00FB2881" w:rsidRPr="00FB2881">
        <w:rPr>
          <w:rFonts w:asciiTheme="minorEastAsia" w:eastAsiaTheme="minorEastAsia" w:hAnsiTheme="minorEastAsia" w:hint="eastAsia"/>
          <w:iCs/>
          <w:lang w:val="ko-KR"/>
        </w:rPr>
        <w:t>일 때보다,</w:t>
      </w:r>
      <w:r w:rsidR="00FB2881" w:rsidRPr="00FB2881">
        <w:rPr>
          <w:rFonts w:asciiTheme="minorEastAsia" w:eastAsiaTheme="minorEastAsia" w:hAnsiTheme="minorEastAsia"/>
          <w:iCs/>
          <w:lang w:val="ko-KR"/>
        </w:rPr>
        <w:t xml:space="preserve"> 24</w:t>
      </w:r>
      <w:r w:rsidR="00FB2881" w:rsidRPr="00FB2881">
        <w:rPr>
          <w:rFonts w:asciiTheme="minorEastAsia" w:eastAsiaTheme="minorEastAsia" w:hAnsiTheme="minorEastAsia" w:hint="eastAsia"/>
          <w:iCs/>
          <w:lang w:val="ko-KR"/>
        </w:rPr>
        <w:t xml:space="preserve">일 때의 정확도가 더 </w:t>
      </w:r>
      <w:r w:rsidR="00FB2881" w:rsidRPr="00FB2881">
        <w:rPr>
          <w:rFonts w:asciiTheme="minorEastAsia" w:eastAsiaTheme="minorEastAsia" w:hAnsiTheme="minorEastAsia" w:hint="eastAsia"/>
          <w:iCs/>
          <w:lang w:val="ko-KR"/>
        </w:rPr>
        <w:lastRenderedPageBreak/>
        <w:t xml:space="preserve">높은 이유는 </w:t>
      </w:r>
      <w:r w:rsidR="00FB2881" w:rsidRP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네트워크가 훈련 데이터를 너무 잘 모델링하고 검증 데이터로 일반화하지 못하는 부분에 과적합이 </w:t>
      </w:r>
      <w:r w:rsidR="00FB2881" w:rsidRP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있기 때문</w:t>
      </w:r>
      <w:r w:rsidR="00382D79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이다</w:t>
      </w:r>
      <w:r w:rsidR="00FB2881" w:rsidRP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. 반면에 </w:t>
      </w:r>
      <w:r w:rsidR="00FB2881" w:rsidRP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>Epoch</w:t>
      </w:r>
      <w:r w:rsidR="00FB2881" w:rsidRP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가 낮을 때는</w:t>
      </w:r>
      <w:r w:rsidR="00FB2881" w:rsidRP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모델</w:t>
      </w:r>
      <w:r w:rsidR="00FB2881" w:rsidRP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이</w:t>
      </w:r>
      <w:r w:rsidR="00FB2881" w:rsidRP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학습 데이터의 기본 패턴을 학습하지 못</w:t>
      </w:r>
      <w:r w:rsidR="00382D79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한다</w:t>
      </w:r>
      <w:r w:rsidR="00FB2881" w:rsidRP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. </w:t>
      </w:r>
      <w:r w:rsidR="00FB2881" w:rsidRP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따라서 모델</w:t>
      </w:r>
      <w:r w:rsid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의 학습을 위해서 </w:t>
      </w:r>
      <w:r w:rsidR="003458BB">
        <w:rPr>
          <w:rFonts w:asciiTheme="minorEastAsia" w:eastAsiaTheme="minorEastAsia" w:hAnsiTheme="minorEastAsia" w:cs="Helvetica"/>
          <w:color w:val="000000"/>
          <w:shd w:val="clear" w:color="auto" w:fill="FFFFFF"/>
        </w:rPr>
        <w:t>E</w:t>
      </w:r>
      <w:r w:rsidR="00FB2881">
        <w:rPr>
          <w:rFonts w:asciiTheme="minorEastAsia" w:eastAsiaTheme="minorEastAsia" w:hAnsiTheme="minorEastAsia" w:cs="Helvetica"/>
          <w:color w:val="000000"/>
          <w:shd w:val="clear" w:color="auto" w:fill="FFFFFF"/>
        </w:rPr>
        <w:t>poch</w:t>
      </w:r>
      <w:r w:rsidR="00FB2881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를 적절히 조율해가며 코드를 수행할 필요가 있다는 결론에 도달했다.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 다만,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본 연구는 실험을 여러 번 진행해보지 않았기 때문에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,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가설에 뒷받침할 근거가 부족하다는 한계점이 있다.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또한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CAM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구조를 따로 분리하여 구현했다는 한계점 역시도 존재한다.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이를 극복하기 위해서는 다양한 실험과 여러 변수들의 설정을 조합해볼 필요가 있다. 본 연구는 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>Deep Learning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의 </w:t>
      </w:r>
      <w:r w:rsidR="005C1FE0"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CNN </w:t>
      </w:r>
      <w:r w:rsidR="005C1FE0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구조에서 각 변수가 가지고 있는 의미와 그러한 구현 방법과 원리를 최대한 많이 활용하려고 했다.</w:t>
      </w:r>
    </w:p>
    <w:p w14:paraId="5C4A91C8" w14:textId="10D5B025" w:rsidR="00FB2881" w:rsidRPr="00FB2881" w:rsidRDefault="00FB2881" w:rsidP="00FB2881">
      <w:pPr>
        <w:rPr>
          <w:rFonts w:ascii="돋움" w:eastAsia="돋움" w:hAnsi="돋움" w:cs="Helvetica"/>
          <w:b/>
          <w:bCs/>
          <w:color w:val="000000"/>
          <w:sz w:val="18"/>
          <w:szCs w:val="18"/>
        </w:rPr>
      </w:pPr>
    </w:p>
    <w:p w14:paraId="67E3A3B4" w14:textId="33C78365" w:rsidR="002954C6" w:rsidRPr="002954C6" w:rsidRDefault="002954C6" w:rsidP="002954C6">
      <w:pPr>
        <w:ind w:left="800"/>
        <w:rPr>
          <w:rFonts w:ascii="Yu Mincho Demibold" w:eastAsiaTheme="minorEastAsia" w:hAnsi="Yu Mincho Demibold"/>
          <w:iCs/>
          <w:lang w:val="ko-KR"/>
        </w:rPr>
      </w:pPr>
    </w:p>
    <w:p w14:paraId="348369CC" w14:textId="1D5A8A51" w:rsidR="00A10B64" w:rsidRDefault="00A10B64" w:rsidP="00A10B64">
      <w:pPr>
        <w:pStyle w:val="af2"/>
        <w:numPr>
          <w:ilvl w:val="0"/>
          <w:numId w:val="22"/>
        </w:numPr>
        <w:rPr>
          <w:rFonts w:ascii="Yu Mincho Demibold" w:eastAsiaTheme="minorEastAsia" w:hAnsi="Yu Mincho Demibold"/>
          <w:iCs/>
          <w:sz w:val="28"/>
          <w:szCs w:val="28"/>
          <w:lang w:val="ko-KR"/>
        </w:rPr>
      </w:pPr>
      <w:proofErr w:type="spellStart"/>
      <w:r>
        <w:rPr>
          <w:rFonts w:ascii="Yu Mincho Demibold" w:eastAsiaTheme="minorEastAsia" w:hAnsi="Yu Mincho Demibold"/>
          <w:iCs/>
          <w:sz w:val="28"/>
          <w:szCs w:val="28"/>
          <w:lang w:val="ko-KR"/>
        </w:rPr>
        <w:t>References</w:t>
      </w:r>
      <w:proofErr w:type="spellEnd"/>
    </w:p>
    <w:p w14:paraId="35196708" w14:textId="11792059" w:rsidR="002A3D1B" w:rsidRDefault="002A3D1B" w:rsidP="002A3D1B">
      <w:pPr>
        <w:ind w:left="400"/>
        <w:rPr>
          <w:rFonts w:ascii="Yu Mincho Demibold" w:eastAsiaTheme="minorEastAsia" w:hAnsi="Yu Mincho Demibold"/>
          <w:iCs/>
        </w:rPr>
      </w:pPr>
      <w:r w:rsidRPr="002A3D1B">
        <w:rPr>
          <w:rFonts w:ascii="Yu Mincho Demibold" w:eastAsiaTheme="minorEastAsia" w:hAnsi="Yu Mincho Demibold"/>
          <w:iCs/>
        </w:rPr>
        <w:t xml:space="preserve">"Convolutional Neural Network", MathWorks, accessed June 5, 2021, </w:t>
      </w:r>
      <w:hyperlink r:id="rId36" w:history="1">
        <w:r w:rsidRPr="009D4DF8">
          <w:rPr>
            <w:rStyle w:val="af8"/>
            <w:rFonts w:ascii="Yu Mincho Demibold" w:eastAsiaTheme="minorEastAsia" w:hAnsi="Yu Mincho Demibold"/>
            <w:iCs/>
          </w:rPr>
          <w:t>https://kr.mathworks.com/discovery/convolutional-neural-network-matlab.html</w:t>
        </w:r>
      </w:hyperlink>
    </w:p>
    <w:p w14:paraId="35790245" w14:textId="21AE41A7" w:rsidR="002A3D1B" w:rsidRDefault="002A3D1B" w:rsidP="002A3D1B">
      <w:pPr>
        <w:ind w:left="400"/>
        <w:rPr>
          <w:rFonts w:ascii="Yu Mincho Demibold" w:eastAsiaTheme="minorEastAsia" w:hAnsi="Yu Mincho Demibold"/>
          <w:iCs/>
        </w:rPr>
      </w:pPr>
      <w:r w:rsidRPr="002A3D1B">
        <w:rPr>
          <w:rFonts w:ascii="Yu Mincho Demibold" w:eastAsiaTheme="minorEastAsia" w:hAnsi="Yu Mincho Demibold"/>
          <w:iCs/>
        </w:rPr>
        <w:t xml:space="preserve">"Neural Networks", MathWorks, accessed June 5, 2021, </w:t>
      </w:r>
      <w:hyperlink r:id="rId37" w:history="1">
        <w:r w:rsidRPr="009D4DF8">
          <w:rPr>
            <w:rStyle w:val="af8"/>
            <w:rFonts w:ascii="Yu Mincho Demibold" w:eastAsiaTheme="minorEastAsia" w:hAnsi="Yu Mincho Demibold"/>
            <w:iCs/>
          </w:rPr>
          <w:t>https://kr.mathworks.com/discovery/neural-network.html</w:t>
        </w:r>
      </w:hyperlink>
    </w:p>
    <w:p w14:paraId="2C48B26E" w14:textId="2308ADDD" w:rsidR="00587F34" w:rsidRDefault="0044723D" w:rsidP="00587F34">
      <w:pPr>
        <w:ind w:left="400"/>
        <w:rPr>
          <w:rFonts w:ascii="Yu Mincho Demibold" w:eastAsiaTheme="minorEastAsia" w:hAnsi="Yu Mincho Demibold"/>
          <w:iCs/>
        </w:rPr>
      </w:pPr>
      <w:proofErr w:type="spellStart"/>
      <w:r w:rsidRPr="0044723D">
        <w:rPr>
          <w:rFonts w:ascii="Yu Mincho Demibold" w:eastAsiaTheme="minorEastAsia" w:hAnsi="Yu Mincho Demibold"/>
          <w:iCs/>
        </w:rPr>
        <w:t>Yaqub</w:t>
      </w:r>
      <w:proofErr w:type="spellEnd"/>
      <w:r w:rsidRPr="0044723D">
        <w:rPr>
          <w:rFonts w:ascii="Yu Mincho Demibold" w:eastAsiaTheme="minorEastAsia" w:hAnsi="Yu Mincho Demibold"/>
          <w:iCs/>
        </w:rPr>
        <w:t xml:space="preserve">, M., </w:t>
      </w:r>
      <w:proofErr w:type="spellStart"/>
      <w:r w:rsidRPr="0044723D">
        <w:rPr>
          <w:rFonts w:ascii="Yu Mincho Demibold" w:eastAsiaTheme="minorEastAsia" w:hAnsi="Yu Mincho Demibold"/>
          <w:iCs/>
        </w:rPr>
        <w:t>Jinchao</w:t>
      </w:r>
      <w:proofErr w:type="spellEnd"/>
      <w:r w:rsidRPr="0044723D">
        <w:rPr>
          <w:rFonts w:ascii="Yu Mincho Demibold" w:eastAsiaTheme="minorEastAsia" w:hAnsi="Yu Mincho Demibold"/>
          <w:iCs/>
        </w:rPr>
        <w:t xml:space="preserve">, F., Zia, M. S., </w:t>
      </w:r>
      <w:proofErr w:type="spellStart"/>
      <w:r w:rsidRPr="0044723D">
        <w:rPr>
          <w:rFonts w:ascii="Yu Mincho Demibold" w:eastAsiaTheme="minorEastAsia" w:hAnsi="Yu Mincho Demibold"/>
          <w:iCs/>
        </w:rPr>
        <w:t>Arshid</w:t>
      </w:r>
      <w:proofErr w:type="spellEnd"/>
      <w:r w:rsidRPr="0044723D">
        <w:rPr>
          <w:rFonts w:ascii="Yu Mincho Demibold" w:eastAsiaTheme="minorEastAsia" w:hAnsi="Yu Mincho Demibold"/>
          <w:iCs/>
        </w:rPr>
        <w:t xml:space="preserve">, K., Jia, K., Rehman, Z. U., &amp; Mehmood, A. (2020). State-of-the-Art CNN Optimizer for Brain Tumor Segmentation in Magnetic Resonance Images. Brain sciences, 10(7), 427. </w:t>
      </w:r>
      <w:hyperlink r:id="rId38" w:history="1">
        <w:r w:rsidR="00587F34" w:rsidRPr="0079449E">
          <w:rPr>
            <w:rStyle w:val="af8"/>
            <w:rFonts w:ascii="Yu Mincho Demibold" w:eastAsiaTheme="minorEastAsia" w:hAnsi="Yu Mincho Demibold"/>
            <w:iCs/>
          </w:rPr>
          <w:t>https://doi.org/10.3390/brainsci10070427</w:t>
        </w:r>
      </w:hyperlink>
    </w:p>
    <w:p w14:paraId="5F416B6B" w14:textId="6D3884BA" w:rsidR="002A3D1B" w:rsidRDefault="0044723D" w:rsidP="00587F34">
      <w:pPr>
        <w:ind w:left="400"/>
        <w:rPr>
          <w:rFonts w:ascii="Yu Mincho Demibold" w:eastAsiaTheme="minorEastAsia" w:hAnsi="Yu Mincho Demibold"/>
          <w:iCs/>
        </w:rPr>
      </w:pPr>
      <w:proofErr w:type="spellStart"/>
      <w:r w:rsidRPr="0044723D">
        <w:rPr>
          <w:rFonts w:ascii="Yu Mincho Demibold" w:eastAsiaTheme="minorEastAsia" w:hAnsi="Yu Mincho Demibold"/>
          <w:iCs/>
        </w:rPr>
        <w:t>Ioffe</w:t>
      </w:r>
      <w:proofErr w:type="spellEnd"/>
      <w:r w:rsidRPr="0044723D">
        <w:rPr>
          <w:rFonts w:ascii="Yu Mincho Demibold" w:eastAsiaTheme="minorEastAsia" w:hAnsi="Yu Mincho Demibold"/>
          <w:iCs/>
        </w:rPr>
        <w:t xml:space="preserve">, S., &amp; </w:t>
      </w:r>
      <w:proofErr w:type="spellStart"/>
      <w:r w:rsidRPr="0044723D">
        <w:rPr>
          <w:rFonts w:ascii="Yu Mincho Demibold" w:eastAsiaTheme="minorEastAsia" w:hAnsi="Yu Mincho Demibold"/>
          <w:iCs/>
        </w:rPr>
        <w:t>Szegedy</w:t>
      </w:r>
      <w:proofErr w:type="spellEnd"/>
      <w:r w:rsidRPr="0044723D">
        <w:rPr>
          <w:rFonts w:ascii="Yu Mincho Demibold" w:eastAsiaTheme="minorEastAsia" w:hAnsi="Yu Mincho Demibold"/>
          <w:iCs/>
        </w:rPr>
        <w:t>, C. (2015, June). Batch normalization: Accelerating deep network training by reducing internal covariate shift. In International conference on machine learning (pp. 448-456). PMLR.</w:t>
      </w:r>
    </w:p>
    <w:p w14:paraId="44A9464C" w14:textId="77777777" w:rsidR="0044723D" w:rsidRPr="002A3D1B" w:rsidRDefault="0044723D" w:rsidP="0044723D">
      <w:pPr>
        <w:ind w:left="400"/>
        <w:rPr>
          <w:rFonts w:ascii="Yu Mincho Demibold" w:eastAsiaTheme="minorEastAsia" w:hAnsi="Yu Mincho Demibold"/>
          <w:iCs/>
        </w:rPr>
      </w:pPr>
    </w:p>
    <w:sectPr w:rsidR="0044723D" w:rsidRPr="002A3D1B" w:rsidSect="00CA538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AFA04" w14:textId="77777777" w:rsidR="00702263" w:rsidRDefault="00702263" w:rsidP="00CB0F32">
      <w:pPr>
        <w:spacing w:after="0" w:line="240" w:lineRule="auto"/>
      </w:pPr>
      <w:r>
        <w:separator/>
      </w:r>
    </w:p>
  </w:endnote>
  <w:endnote w:type="continuationSeparator" w:id="0">
    <w:p w14:paraId="4F83878C" w14:textId="77777777" w:rsidR="00702263" w:rsidRDefault="00702263" w:rsidP="00CB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 Demibold">
    <w:altName w:val="Yu Mincho Demibold"/>
    <w:panose1 w:val="02020600000000000000"/>
    <w:charset w:val="80"/>
    <w:family w:val="roman"/>
    <w:pitch w:val="variable"/>
    <w:sig w:usb0="800002E7" w:usb1="2AC7FCFF" w:usb2="00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A5A9D" w14:textId="77777777" w:rsidR="00702263" w:rsidRDefault="00702263" w:rsidP="00CB0F32">
      <w:pPr>
        <w:spacing w:after="0" w:line="240" w:lineRule="auto"/>
      </w:pPr>
      <w:r>
        <w:separator/>
      </w:r>
    </w:p>
  </w:footnote>
  <w:footnote w:type="continuationSeparator" w:id="0">
    <w:p w14:paraId="2D43D25B" w14:textId="77777777" w:rsidR="00702263" w:rsidRDefault="00702263" w:rsidP="00CB0F32">
      <w:pPr>
        <w:spacing w:after="0" w:line="240" w:lineRule="auto"/>
      </w:pPr>
      <w:r>
        <w:continuationSeparator/>
      </w:r>
    </w:p>
  </w:footnote>
  <w:footnote w:id="1">
    <w:p w14:paraId="4F30ED5A" w14:textId="1B50A62A" w:rsidR="00091BAD" w:rsidRPr="00236B83" w:rsidRDefault="00091BAD">
      <w:pPr>
        <w:pStyle w:val="afa"/>
        <w:rPr>
          <w:sz w:val="16"/>
          <w:szCs w:val="16"/>
        </w:rPr>
      </w:pPr>
      <w:r w:rsidRPr="00236B83">
        <w:rPr>
          <w:rStyle w:val="afb"/>
          <w:sz w:val="16"/>
          <w:szCs w:val="16"/>
        </w:rPr>
        <w:footnoteRef/>
      </w:r>
      <w:r w:rsidRPr="00236B83">
        <w:rPr>
          <w:sz w:val="16"/>
          <w:szCs w:val="16"/>
        </w:rPr>
        <w:t xml:space="preserve"> https://medium.com/@toprak.mhmt/activation-functions-for-deep-learning-13d8b9b20e</w:t>
      </w:r>
    </w:p>
  </w:footnote>
  <w:footnote w:id="2">
    <w:p w14:paraId="796A3777" w14:textId="7B1998AB" w:rsidR="00A51293" w:rsidRDefault="00A51293">
      <w:pPr>
        <w:pStyle w:val="afa"/>
      </w:pPr>
      <w:r w:rsidRPr="00236B83">
        <w:rPr>
          <w:rStyle w:val="afb"/>
          <w:sz w:val="16"/>
          <w:szCs w:val="16"/>
        </w:rPr>
        <w:footnoteRef/>
      </w:r>
      <w:r w:rsidRPr="00236B83">
        <w:rPr>
          <w:sz w:val="16"/>
          <w:szCs w:val="16"/>
        </w:rPr>
        <w:t xml:space="preserve"> https://en.wikipedia.org/wiki/Softmax_function</w:t>
      </w:r>
    </w:p>
  </w:footnote>
  <w:footnote w:id="3">
    <w:p w14:paraId="5BE9DA65" w14:textId="3857F1C7" w:rsidR="00210B66" w:rsidRPr="002B5CED" w:rsidRDefault="00210B66">
      <w:pPr>
        <w:pStyle w:val="afa"/>
        <w:rPr>
          <w:sz w:val="16"/>
          <w:szCs w:val="16"/>
        </w:rPr>
      </w:pPr>
      <w:r w:rsidRPr="002B5CED">
        <w:rPr>
          <w:rStyle w:val="afb"/>
          <w:sz w:val="16"/>
          <w:szCs w:val="16"/>
        </w:rPr>
        <w:footnoteRef/>
      </w:r>
      <w:r w:rsidRPr="002B5CED">
        <w:rPr>
          <w:sz w:val="16"/>
          <w:szCs w:val="16"/>
        </w:rPr>
        <w:t xml:space="preserve"> </w:t>
      </w:r>
      <w:hyperlink r:id="rId1" w:history="1">
        <w:r w:rsidRPr="002B5CED">
          <w:rPr>
            <w:rStyle w:val="af8"/>
            <w:sz w:val="16"/>
            <w:szCs w:val="16"/>
          </w:rPr>
          <w:t>https://www.programmersought.com/article/34203914156/</w:t>
        </w:r>
      </w:hyperlink>
      <w:r w:rsidR="002B5CED">
        <w:rPr>
          <w:sz w:val="16"/>
          <w:szCs w:val="16"/>
        </w:rPr>
        <w:t>,</w:t>
      </w:r>
      <w:r w:rsidRPr="002B5CED">
        <w:rPr>
          <w:sz w:val="16"/>
          <w:szCs w:val="16"/>
        </w:rPr>
        <w:t xml:space="preserve"> </w:t>
      </w:r>
      <w:r w:rsidRPr="002B5CED">
        <w:rPr>
          <w:rFonts w:hint="eastAsia"/>
          <w:sz w:val="16"/>
          <w:szCs w:val="16"/>
        </w:rPr>
        <w:t xml:space="preserve">사진 </w:t>
      </w:r>
      <w:r w:rsidR="002B5CED">
        <w:rPr>
          <w:rFonts w:hint="eastAsia"/>
          <w:sz w:val="16"/>
          <w:szCs w:val="16"/>
        </w:rPr>
        <w:t>출처</w:t>
      </w:r>
    </w:p>
  </w:footnote>
  <w:footnote w:id="4">
    <w:p w14:paraId="6A8D34F6" w14:textId="44D288D4" w:rsidR="004964A9" w:rsidRPr="004964A9" w:rsidRDefault="004964A9">
      <w:pPr>
        <w:pStyle w:val="afa"/>
        <w:rPr>
          <w:sz w:val="16"/>
          <w:szCs w:val="16"/>
        </w:rPr>
      </w:pPr>
      <w:r w:rsidRPr="004964A9">
        <w:rPr>
          <w:rStyle w:val="afb"/>
          <w:sz w:val="16"/>
          <w:szCs w:val="16"/>
        </w:rPr>
        <w:footnoteRef/>
      </w:r>
      <w:r w:rsidRPr="004964A9">
        <w:rPr>
          <w:sz w:val="16"/>
          <w:szCs w:val="16"/>
        </w:rPr>
        <w:t xml:space="preserve"> </w:t>
      </w:r>
      <w:hyperlink r:id="rId2" w:anchor="3-epoch%EC%9D%98-%EC%9D%98%EB%AF%B8" w:history="1">
        <w:r w:rsidR="002B5CED" w:rsidRPr="00250DAE">
          <w:rPr>
            <w:rStyle w:val="af8"/>
            <w:sz w:val="16"/>
            <w:szCs w:val="16"/>
          </w:rPr>
          <w:t>https://losskatsu.github.io/machine-learning/epoch-batch/#3-epoch%EC%9D%98-%EC%9D%98%EB%AF%B8</w:t>
        </w:r>
      </w:hyperlink>
      <w:r w:rsidR="002B5CED">
        <w:rPr>
          <w:sz w:val="16"/>
          <w:szCs w:val="16"/>
        </w:rPr>
        <w:t xml:space="preserve">, </w:t>
      </w:r>
      <w:r w:rsidR="002B5CED">
        <w:rPr>
          <w:rFonts w:hint="eastAsia"/>
          <w:sz w:val="16"/>
          <w:szCs w:val="16"/>
        </w:rPr>
        <w:t>사진 출처</w:t>
      </w:r>
    </w:p>
  </w:footnote>
  <w:footnote w:id="5">
    <w:p w14:paraId="0844AB54" w14:textId="37044ADF" w:rsidR="002B5CED" w:rsidRPr="002B5CED" w:rsidRDefault="002B5CED">
      <w:pPr>
        <w:pStyle w:val="afa"/>
        <w:rPr>
          <w:sz w:val="16"/>
          <w:szCs w:val="16"/>
        </w:rPr>
      </w:pPr>
      <w:r w:rsidRPr="002B5CED">
        <w:rPr>
          <w:rStyle w:val="afb"/>
          <w:sz w:val="16"/>
          <w:szCs w:val="16"/>
        </w:rPr>
        <w:footnoteRef/>
      </w:r>
      <w:r w:rsidRPr="002B5CED">
        <w:rPr>
          <w:sz w:val="16"/>
          <w:szCs w:val="16"/>
        </w:rPr>
        <w:t xml:space="preserve"> </w:t>
      </w:r>
      <w:hyperlink r:id="rId3" w:anchor="3-epoch%EC%9D%98-%EC%9D%98%EB%AF%B8" w:history="1">
        <w:r w:rsidRPr="00250DAE">
          <w:rPr>
            <w:rStyle w:val="af8"/>
            <w:sz w:val="16"/>
            <w:szCs w:val="16"/>
          </w:rPr>
          <w:t>https://losskatsu.github.io/machine-learning/epoch-batch/#3-epoch%EC%9D%98-%EC%9D%98%EB%AF%B8</w:t>
        </w:r>
      </w:hyperlink>
      <w:r>
        <w:rPr>
          <w:sz w:val="16"/>
          <w:szCs w:val="16"/>
        </w:rPr>
        <w:t xml:space="preserve">, </w:t>
      </w:r>
      <w:r>
        <w:rPr>
          <w:rFonts w:hint="eastAsia"/>
          <w:sz w:val="16"/>
          <w:szCs w:val="16"/>
        </w:rPr>
        <w:t>사진 출처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771B"/>
    <w:multiLevelType w:val="hybridMultilevel"/>
    <w:tmpl w:val="558E799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1B1B0B"/>
    <w:multiLevelType w:val="hybridMultilevel"/>
    <w:tmpl w:val="5AEA2D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9E4F04"/>
    <w:multiLevelType w:val="hybridMultilevel"/>
    <w:tmpl w:val="19BE13CA"/>
    <w:lvl w:ilvl="0" w:tplc="04090009">
      <w:start w:val="1"/>
      <w:numFmt w:val="bullet"/>
      <w:lvlText w:val=""/>
      <w:lvlJc w:val="left"/>
      <w:pPr>
        <w:ind w:left="88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2" w:hanging="40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2E3743"/>
    <w:multiLevelType w:val="hybridMultilevel"/>
    <w:tmpl w:val="A94E8728"/>
    <w:lvl w:ilvl="0" w:tplc="04090013">
      <w:start w:val="1"/>
      <w:numFmt w:val="upperRoman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1F27693"/>
    <w:multiLevelType w:val="hybridMultilevel"/>
    <w:tmpl w:val="D102D8FC"/>
    <w:lvl w:ilvl="0" w:tplc="7BFC15E2">
      <w:start w:val="2"/>
      <w:numFmt w:val="bullet"/>
      <w:lvlText w:val="-"/>
      <w:lvlJc w:val="left"/>
      <w:pPr>
        <w:ind w:left="760" w:hanging="360"/>
      </w:pPr>
      <w:rPr>
        <w:rFonts w:ascii="Yu Mincho Demibold" w:eastAsia="Yu Mincho Demibold" w:hAnsi="Yu Mincho Demibold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AB38EE"/>
    <w:multiLevelType w:val="hybridMultilevel"/>
    <w:tmpl w:val="6D18BCC6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4102A09"/>
    <w:multiLevelType w:val="hybridMultilevel"/>
    <w:tmpl w:val="0B946B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890496"/>
    <w:multiLevelType w:val="hybridMultilevel"/>
    <w:tmpl w:val="74B8561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C950097"/>
    <w:multiLevelType w:val="hybridMultilevel"/>
    <w:tmpl w:val="02A841D2"/>
    <w:lvl w:ilvl="0" w:tplc="3148171C">
      <w:start w:val="2"/>
      <w:numFmt w:val="bullet"/>
      <w:lvlText w:val="-"/>
      <w:lvlJc w:val="left"/>
      <w:pPr>
        <w:ind w:left="1160" w:hanging="360"/>
      </w:pPr>
      <w:rPr>
        <w:rFonts w:ascii="Yu Mincho Demibold" w:eastAsia="Yu Mincho Demibold" w:hAnsi="Yu Mincho Demibold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5E9733E"/>
    <w:multiLevelType w:val="hybridMultilevel"/>
    <w:tmpl w:val="A5AE91D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AC858FC"/>
    <w:multiLevelType w:val="hybridMultilevel"/>
    <w:tmpl w:val="ED185D90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3C747E25"/>
    <w:multiLevelType w:val="hybridMultilevel"/>
    <w:tmpl w:val="49D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433666F"/>
    <w:multiLevelType w:val="hybridMultilevel"/>
    <w:tmpl w:val="B9FEF0B2"/>
    <w:lvl w:ilvl="0" w:tplc="82022A80">
      <w:start w:val="2"/>
      <w:numFmt w:val="bullet"/>
      <w:lvlText w:val="-"/>
      <w:lvlJc w:val="left"/>
      <w:pPr>
        <w:ind w:left="1080" w:hanging="360"/>
      </w:pPr>
      <w:rPr>
        <w:rFonts w:ascii="Yu Mincho Demibold" w:eastAsia="Yu Mincho Demibold" w:hAnsi="Yu Mincho Demibold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5A8D2BFE"/>
    <w:multiLevelType w:val="hybridMultilevel"/>
    <w:tmpl w:val="C246A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E312155"/>
    <w:multiLevelType w:val="hybridMultilevel"/>
    <w:tmpl w:val="D45EA5D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2DE0C62"/>
    <w:multiLevelType w:val="hybridMultilevel"/>
    <w:tmpl w:val="4FA61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2"/>
  </w:num>
  <w:num w:numId="14">
    <w:abstractNumId w:val="10"/>
  </w:num>
  <w:num w:numId="15">
    <w:abstractNumId w:val="0"/>
  </w:num>
  <w:num w:numId="16">
    <w:abstractNumId w:val="15"/>
  </w:num>
  <w:num w:numId="17">
    <w:abstractNumId w:val="14"/>
  </w:num>
  <w:num w:numId="18">
    <w:abstractNumId w:val="12"/>
  </w:num>
  <w:num w:numId="19">
    <w:abstractNumId w:val="8"/>
  </w:num>
  <w:num w:numId="20">
    <w:abstractNumId w:val="1"/>
  </w:num>
  <w:num w:numId="21">
    <w:abstractNumId w:val="16"/>
  </w:num>
  <w:num w:numId="22">
    <w:abstractNumId w:val="7"/>
  </w:num>
  <w:num w:numId="23">
    <w:abstractNumId w:val="13"/>
  </w:num>
  <w:num w:numId="24">
    <w:abstractNumId w:val="9"/>
  </w:num>
  <w:num w:numId="25">
    <w:abstractNumId w:val="5"/>
  </w:num>
  <w:num w:numId="26">
    <w:abstractNumId w:val="4"/>
  </w:num>
  <w:num w:numId="27">
    <w:abstractNumId w:val="11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59F"/>
    <w:rsid w:val="000066A7"/>
    <w:rsid w:val="00032DE5"/>
    <w:rsid w:val="000576A2"/>
    <w:rsid w:val="00066B56"/>
    <w:rsid w:val="00081CE0"/>
    <w:rsid w:val="00091BAD"/>
    <w:rsid w:val="00094F85"/>
    <w:rsid w:val="000E418E"/>
    <w:rsid w:val="00185378"/>
    <w:rsid w:val="001A4B05"/>
    <w:rsid w:val="001D3372"/>
    <w:rsid w:val="001E6347"/>
    <w:rsid w:val="00201CC3"/>
    <w:rsid w:val="00203422"/>
    <w:rsid w:val="002064E4"/>
    <w:rsid w:val="00210B66"/>
    <w:rsid w:val="0021618D"/>
    <w:rsid w:val="00224D25"/>
    <w:rsid w:val="00227D2A"/>
    <w:rsid w:val="00236B83"/>
    <w:rsid w:val="00251EBC"/>
    <w:rsid w:val="002954C6"/>
    <w:rsid w:val="002A3D1B"/>
    <w:rsid w:val="002A5A44"/>
    <w:rsid w:val="002B5CED"/>
    <w:rsid w:val="002F4F06"/>
    <w:rsid w:val="00326C27"/>
    <w:rsid w:val="003458BB"/>
    <w:rsid w:val="00355B22"/>
    <w:rsid w:val="00375796"/>
    <w:rsid w:val="00382D79"/>
    <w:rsid w:val="003A4A46"/>
    <w:rsid w:val="003E2A5E"/>
    <w:rsid w:val="0044723D"/>
    <w:rsid w:val="004618D1"/>
    <w:rsid w:val="00472FEA"/>
    <w:rsid w:val="0048254C"/>
    <w:rsid w:val="004964A9"/>
    <w:rsid w:val="004B2EE0"/>
    <w:rsid w:val="004B3281"/>
    <w:rsid w:val="004B3BE5"/>
    <w:rsid w:val="004C1223"/>
    <w:rsid w:val="004C4228"/>
    <w:rsid w:val="0050782D"/>
    <w:rsid w:val="0051465C"/>
    <w:rsid w:val="00515E1F"/>
    <w:rsid w:val="0057275B"/>
    <w:rsid w:val="00580460"/>
    <w:rsid w:val="00587F34"/>
    <w:rsid w:val="0059387F"/>
    <w:rsid w:val="005B3E8C"/>
    <w:rsid w:val="005C1FE0"/>
    <w:rsid w:val="005C3152"/>
    <w:rsid w:val="005C6B4D"/>
    <w:rsid w:val="005E2225"/>
    <w:rsid w:val="006056E6"/>
    <w:rsid w:val="0060748C"/>
    <w:rsid w:val="00610E5D"/>
    <w:rsid w:val="00614B8C"/>
    <w:rsid w:val="006234D3"/>
    <w:rsid w:val="00625B7F"/>
    <w:rsid w:val="00685F11"/>
    <w:rsid w:val="006867E7"/>
    <w:rsid w:val="006A2691"/>
    <w:rsid w:val="006A56E0"/>
    <w:rsid w:val="006E5590"/>
    <w:rsid w:val="006E6E96"/>
    <w:rsid w:val="00702263"/>
    <w:rsid w:val="007124EA"/>
    <w:rsid w:val="0074795F"/>
    <w:rsid w:val="00773FD4"/>
    <w:rsid w:val="007A7F88"/>
    <w:rsid w:val="007B2072"/>
    <w:rsid w:val="007B502E"/>
    <w:rsid w:val="007E5E80"/>
    <w:rsid w:val="007F4304"/>
    <w:rsid w:val="00847C52"/>
    <w:rsid w:val="00862323"/>
    <w:rsid w:val="00863204"/>
    <w:rsid w:val="0089094B"/>
    <w:rsid w:val="008C0A05"/>
    <w:rsid w:val="008C767F"/>
    <w:rsid w:val="008F10BB"/>
    <w:rsid w:val="009012B2"/>
    <w:rsid w:val="00962437"/>
    <w:rsid w:val="00992A56"/>
    <w:rsid w:val="009A0162"/>
    <w:rsid w:val="009B0FF6"/>
    <w:rsid w:val="009B1162"/>
    <w:rsid w:val="009B465A"/>
    <w:rsid w:val="009E1BB0"/>
    <w:rsid w:val="009E3A69"/>
    <w:rsid w:val="009F58D9"/>
    <w:rsid w:val="00A00D06"/>
    <w:rsid w:val="00A10B64"/>
    <w:rsid w:val="00A13BA6"/>
    <w:rsid w:val="00A15A9A"/>
    <w:rsid w:val="00A305DA"/>
    <w:rsid w:val="00A34817"/>
    <w:rsid w:val="00A51293"/>
    <w:rsid w:val="00A70E20"/>
    <w:rsid w:val="00A7604D"/>
    <w:rsid w:val="00A80797"/>
    <w:rsid w:val="00A87BE1"/>
    <w:rsid w:val="00A91297"/>
    <w:rsid w:val="00AA54BA"/>
    <w:rsid w:val="00AF2337"/>
    <w:rsid w:val="00B203CF"/>
    <w:rsid w:val="00B358CE"/>
    <w:rsid w:val="00B4568E"/>
    <w:rsid w:val="00B71BF0"/>
    <w:rsid w:val="00B775AC"/>
    <w:rsid w:val="00B86BB1"/>
    <w:rsid w:val="00B9711A"/>
    <w:rsid w:val="00BB63E2"/>
    <w:rsid w:val="00BE1BBD"/>
    <w:rsid w:val="00BE7EFA"/>
    <w:rsid w:val="00BF5BB2"/>
    <w:rsid w:val="00C42147"/>
    <w:rsid w:val="00C42416"/>
    <w:rsid w:val="00C47AF4"/>
    <w:rsid w:val="00C8059F"/>
    <w:rsid w:val="00CA5384"/>
    <w:rsid w:val="00CB0F32"/>
    <w:rsid w:val="00CB3730"/>
    <w:rsid w:val="00CB4391"/>
    <w:rsid w:val="00CB56C5"/>
    <w:rsid w:val="00CC5F3D"/>
    <w:rsid w:val="00CE04B9"/>
    <w:rsid w:val="00CE2734"/>
    <w:rsid w:val="00CE7EFC"/>
    <w:rsid w:val="00D10BC3"/>
    <w:rsid w:val="00D472FA"/>
    <w:rsid w:val="00D50521"/>
    <w:rsid w:val="00D55B76"/>
    <w:rsid w:val="00D70718"/>
    <w:rsid w:val="00D80692"/>
    <w:rsid w:val="00D9769B"/>
    <w:rsid w:val="00DA2268"/>
    <w:rsid w:val="00DE19E2"/>
    <w:rsid w:val="00E00022"/>
    <w:rsid w:val="00E1003D"/>
    <w:rsid w:val="00E26063"/>
    <w:rsid w:val="00E27E70"/>
    <w:rsid w:val="00E31231"/>
    <w:rsid w:val="00E370B8"/>
    <w:rsid w:val="00E702FD"/>
    <w:rsid w:val="00E81491"/>
    <w:rsid w:val="00E964F0"/>
    <w:rsid w:val="00EB0CD1"/>
    <w:rsid w:val="00ED159E"/>
    <w:rsid w:val="00EE7554"/>
    <w:rsid w:val="00EF22DD"/>
    <w:rsid w:val="00EF6DB4"/>
    <w:rsid w:val="00F06C68"/>
    <w:rsid w:val="00F21B71"/>
    <w:rsid w:val="00F25BC8"/>
    <w:rsid w:val="00F96CC7"/>
    <w:rsid w:val="00FA4C98"/>
    <w:rsid w:val="00FB2881"/>
    <w:rsid w:val="00FD50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FC080"/>
  <w15:docId w15:val="{70B82B45-54F1-4EFD-9439-5DA2A033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2DD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link w:val="1Char"/>
    <w:uiPriority w:val="9"/>
    <w:qFormat/>
    <w:rsid w:val="00EF22DD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2DD"/>
    <w:pPr>
      <w:keepNext/>
      <w:keepLines/>
      <w:numPr>
        <w:ilvl w:val="1"/>
        <w:numId w:val="12"/>
      </w:numPr>
      <w:spacing w:before="360" w:after="0"/>
      <w:outlineLvl w:val="1"/>
    </w:pPr>
    <w:rPr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5384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384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A5384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384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538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538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538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F22DD"/>
    <w:pPr>
      <w:spacing w:after="0" w:line="240" w:lineRule="auto"/>
      <w:contextualSpacing/>
    </w:pPr>
    <w:rPr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F22DD"/>
    <w:rPr>
      <w:rFonts w:ascii="맑은 고딕" w:eastAsia="맑은 고딕" w:hAnsi="맑은 고딕" w:cs="맑은 고딕"/>
      <w:color w:val="000000" w:themeColor="text1"/>
      <w:sz w:val="56"/>
      <w:szCs w:val="56"/>
    </w:rPr>
  </w:style>
  <w:style w:type="paragraph" w:customStyle="1" w:styleId="a4">
    <w:name w:val="부제목"/>
    <w:basedOn w:val="a"/>
    <w:next w:val="a"/>
    <w:link w:val="a5"/>
    <w:uiPriority w:val="11"/>
    <w:qFormat/>
    <w:rsid w:val="00CA538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5">
    <w:name w:val="부제목 문자"/>
    <w:basedOn w:val="a0"/>
    <w:link w:val="a4"/>
    <w:uiPriority w:val="11"/>
    <w:rsid w:val="00CA5384"/>
    <w:rPr>
      <w:color w:val="5A5A5A" w:themeColor="text1" w:themeTint="A5"/>
      <w:spacing w:val="10"/>
    </w:rPr>
  </w:style>
  <w:style w:type="character" w:customStyle="1" w:styleId="1Char">
    <w:name w:val="제목 1 Char"/>
    <w:basedOn w:val="a0"/>
    <w:link w:val="1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A538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CA538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A5384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CA5384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CA53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CA53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CA53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6">
    <w:name w:val="Subtle Emphasis"/>
    <w:basedOn w:val="a0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8">
    <w:name w:val="Intense Emphasis"/>
    <w:basedOn w:val="a0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9">
    <w:name w:val="Strong"/>
    <w:basedOn w:val="a0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a">
    <w:name w:val="Quote"/>
    <w:basedOn w:val="a"/>
    <w:next w:val="a"/>
    <w:link w:val="Char0"/>
    <w:uiPriority w:val="29"/>
    <w:qFormat/>
    <w:rsid w:val="00CA538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0"/>
    <w:link w:val="aa"/>
    <w:uiPriority w:val="29"/>
    <w:rsid w:val="00CA5384"/>
    <w:rPr>
      <w:i/>
      <w:iCs/>
      <w:color w:val="000000" w:themeColor="text1"/>
    </w:rPr>
  </w:style>
  <w:style w:type="paragraph" w:styleId="ab">
    <w:name w:val="Intense Quote"/>
    <w:basedOn w:val="a"/>
    <w:next w:val="a"/>
    <w:link w:val="Char1"/>
    <w:uiPriority w:val="30"/>
    <w:qFormat/>
    <w:rsid w:val="00CA538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0"/>
    <w:link w:val="ab"/>
    <w:uiPriority w:val="30"/>
    <w:rsid w:val="00CA5384"/>
    <w:rPr>
      <w:color w:val="000000" w:themeColor="text1"/>
      <w:shd w:val="clear" w:color="auto" w:fill="F2F2F2" w:themeFill="background1" w:themeFillShade="F2"/>
    </w:rPr>
  </w:style>
  <w:style w:type="character" w:styleId="ac">
    <w:name w:val="Subtle Reference"/>
    <w:basedOn w:val="a0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d">
    <w:name w:val="Intense Reference"/>
    <w:basedOn w:val="a0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e">
    <w:name w:val="Book Title"/>
    <w:basedOn w:val="a0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">
    <w:name w:val="설명"/>
    <w:basedOn w:val="a"/>
    <w:next w:val="a"/>
    <w:uiPriority w:val="35"/>
    <w:semiHidden/>
    <w:unhideWhenUsed/>
    <w:qFormat/>
    <w:rsid w:val="00CA5384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0">
    <w:name w:val="목차 제목"/>
    <w:basedOn w:val="1"/>
    <w:next w:val="a"/>
    <w:uiPriority w:val="39"/>
    <w:semiHidden/>
    <w:unhideWhenUsed/>
    <w:qFormat/>
    <w:rsid w:val="00CA5384"/>
    <w:pPr>
      <w:outlineLvl w:val="9"/>
    </w:pPr>
  </w:style>
  <w:style w:type="paragraph" w:styleId="af1">
    <w:name w:val="No Spacing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2">
    <w:name w:val="List Paragraph"/>
    <w:basedOn w:val="a"/>
    <w:uiPriority w:val="34"/>
    <w:qFormat/>
    <w:rsid w:val="00CA5384"/>
    <w:pPr>
      <w:ind w:left="720"/>
      <w:contextualSpacing/>
    </w:pPr>
  </w:style>
  <w:style w:type="paragraph" w:styleId="af3">
    <w:name w:val="Subtitle"/>
    <w:basedOn w:val="a"/>
    <w:next w:val="a"/>
    <w:link w:val="Char2"/>
    <w:uiPriority w:val="11"/>
    <w:qFormat/>
    <w:rsid w:val="00EF22D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f3"/>
    <w:uiPriority w:val="11"/>
    <w:rsid w:val="00EF22DD"/>
    <w:rPr>
      <w:rFonts w:ascii="맑은 고딕" w:eastAsia="맑은 고딕" w:hAnsi="맑은 고딕" w:cs="맑은 고딕"/>
      <w:sz w:val="24"/>
      <w:szCs w:val="24"/>
    </w:rPr>
  </w:style>
  <w:style w:type="paragraph" w:styleId="af4">
    <w:name w:val="Balloon Text"/>
    <w:basedOn w:val="a"/>
    <w:link w:val="Char3"/>
    <w:uiPriority w:val="99"/>
    <w:semiHidden/>
    <w:unhideWhenUsed/>
    <w:rsid w:val="00C805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4"/>
    <w:uiPriority w:val="99"/>
    <w:semiHidden/>
    <w:rsid w:val="00C8059F"/>
    <w:rPr>
      <w:rFonts w:asciiTheme="majorHAnsi" w:eastAsiaTheme="majorEastAsia" w:hAnsiTheme="majorHAnsi" w:cstheme="majorBidi"/>
      <w:sz w:val="18"/>
      <w:szCs w:val="18"/>
    </w:rPr>
  </w:style>
  <w:style w:type="table" w:styleId="af5">
    <w:name w:val="Table Grid"/>
    <w:basedOn w:val="a1"/>
    <w:uiPriority w:val="39"/>
    <w:rsid w:val="00E2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Char4"/>
    <w:uiPriority w:val="99"/>
    <w:unhideWhenUsed/>
    <w:rsid w:val="00CB0F3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6"/>
    <w:uiPriority w:val="99"/>
    <w:rsid w:val="00CB0F32"/>
    <w:rPr>
      <w:rFonts w:ascii="맑은 고딕" w:eastAsia="맑은 고딕" w:hAnsi="맑은 고딕" w:cs="맑은 고딕"/>
    </w:rPr>
  </w:style>
  <w:style w:type="paragraph" w:styleId="af7">
    <w:name w:val="footer"/>
    <w:basedOn w:val="a"/>
    <w:link w:val="Char5"/>
    <w:uiPriority w:val="99"/>
    <w:unhideWhenUsed/>
    <w:rsid w:val="00CB0F32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7"/>
    <w:uiPriority w:val="99"/>
    <w:rsid w:val="00CB0F32"/>
    <w:rPr>
      <w:rFonts w:ascii="맑은 고딕" w:eastAsia="맑은 고딕" w:hAnsi="맑은 고딕" w:cs="맑은 고딕"/>
    </w:rPr>
  </w:style>
  <w:style w:type="character" w:styleId="af8">
    <w:name w:val="Hyperlink"/>
    <w:basedOn w:val="a0"/>
    <w:uiPriority w:val="99"/>
    <w:unhideWhenUsed/>
    <w:rsid w:val="002A3D1B"/>
    <w:rPr>
      <w:color w:val="6B9F25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2A3D1B"/>
    <w:rPr>
      <w:color w:val="605E5C"/>
      <w:shd w:val="clear" w:color="auto" w:fill="E1DFDD"/>
    </w:rPr>
  </w:style>
  <w:style w:type="paragraph" w:styleId="afa">
    <w:name w:val="footnote text"/>
    <w:basedOn w:val="a"/>
    <w:link w:val="Char6"/>
    <w:uiPriority w:val="99"/>
    <w:semiHidden/>
    <w:unhideWhenUsed/>
    <w:rsid w:val="00091BAD"/>
    <w:pPr>
      <w:snapToGrid w:val="0"/>
    </w:pPr>
  </w:style>
  <w:style w:type="character" w:customStyle="1" w:styleId="Char6">
    <w:name w:val="각주 텍스트 Char"/>
    <w:basedOn w:val="a0"/>
    <w:link w:val="afa"/>
    <w:uiPriority w:val="99"/>
    <w:semiHidden/>
    <w:rsid w:val="00091BAD"/>
    <w:rPr>
      <w:rFonts w:ascii="맑은 고딕" w:eastAsia="맑은 고딕" w:hAnsi="맑은 고딕" w:cs="맑은 고딕"/>
    </w:rPr>
  </w:style>
  <w:style w:type="character" w:styleId="afb">
    <w:name w:val="footnote reference"/>
    <w:basedOn w:val="a0"/>
    <w:uiPriority w:val="99"/>
    <w:semiHidden/>
    <w:unhideWhenUsed/>
    <w:rsid w:val="00091BAD"/>
    <w:rPr>
      <w:vertAlign w:val="superscript"/>
    </w:rPr>
  </w:style>
  <w:style w:type="paragraph" w:styleId="afc">
    <w:name w:val="Normal (Web)"/>
    <w:basedOn w:val="a"/>
    <w:uiPriority w:val="99"/>
    <w:semiHidden/>
    <w:unhideWhenUsed/>
    <w:rsid w:val="00FB288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hyperlink" Target="https://doi.org/10.3390/brainsci1007042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kr.mathworks.com/discovery/neural-network.html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kr.mathworks.com/discovery/convolutional-neural-network-matlab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losskatsu.github.io/machine-learning/epoch-batch/" TargetMode="External"/><Relationship Id="rId2" Type="http://schemas.openxmlformats.org/officeDocument/2006/relationships/hyperlink" Target="https://losskatsu.github.io/machine-learning/epoch-batch/" TargetMode="External"/><Relationship Id="rId1" Type="http://schemas.openxmlformats.org/officeDocument/2006/relationships/hyperlink" Target="https://www.programmersought.com/article/34203914156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young\AppData\Roaming\Microsoft\Templates\&#48372;&#44256;&#49436;%20&#46356;&#51088;&#51064;(&#48708;&#50612;%20&#51080;&#51020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25ECFC8-28B9-45DA-ADA8-3B04237559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</Template>
  <TotalTime>1072</TotalTime>
  <Pages>18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Minyoung</dc:creator>
  <cp:lastModifiedBy>고준영</cp:lastModifiedBy>
  <cp:revision>16</cp:revision>
  <dcterms:created xsi:type="dcterms:W3CDTF">2021-06-05T09:19:00Z</dcterms:created>
  <dcterms:modified xsi:type="dcterms:W3CDTF">2021-11-11T05:52:00Z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